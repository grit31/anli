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5879D" w14:textId="77777777" w:rsidR="00D3712D" w:rsidRDefault="00000000">
      <w:pPr>
        <w:spacing w:afterLines="0" w:after="0"/>
        <w:ind w:firstLineChars="0" w:firstLine="0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Python 基础练习</w:t>
      </w:r>
    </w:p>
    <w:p w14:paraId="58E0449C" w14:textId="77777777" w:rsidR="00D3712D" w:rsidRDefault="00000000">
      <w:pPr>
        <w:spacing w:afterLines="0" w:after="0"/>
        <w:ind w:firstLineChars="0" w:firstLine="0"/>
        <w:jc w:val="center"/>
        <w:rPr>
          <w:rFonts w:ascii="宋体" w:hAnsi="宋体" w:cs="宋体" w:hint="eastAsia"/>
          <w:highlight w:val="yellow"/>
        </w:rPr>
      </w:pPr>
      <w:r>
        <w:rPr>
          <w:rFonts w:ascii="宋体" w:hAnsi="宋体" w:cs="宋体" w:hint="eastAsia"/>
          <w:highlight w:val="yellow"/>
        </w:rPr>
        <w:t>（所有练习题的代码文件需与此文档一并提交）</w:t>
      </w:r>
    </w:p>
    <w:p w14:paraId="2EB505D1" w14:textId="77777777" w:rsidR="00D3712D" w:rsidRDefault="00000000" w:rsidP="00B26A3A">
      <w:pPr>
        <w:numPr>
          <w:ilvl w:val="0"/>
          <w:numId w:val="4"/>
        </w:numPr>
        <w:spacing w:afterLines="0" w:after="0"/>
        <w:ind w:firstLineChars="0" w:firstLine="0"/>
        <w:outlineLvl w:val="0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基础知识</w:t>
      </w:r>
    </w:p>
    <w:p w14:paraId="71ACE10A" w14:textId="77777777" w:rsidR="00D3712D" w:rsidRDefault="00000000" w:rsidP="00B26A3A">
      <w:pPr>
        <w:numPr>
          <w:ilvl w:val="0"/>
          <w:numId w:val="5"/>
        </w:numPr>
        <w:spacing w:afterLines="0" w:after="0"/>
        <w:outlineLvl w:val="1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请问下列代码正确吗？如不正确，请附上正确代码运行截图。</w:t>
      </w:r>
    </w:p>
    <w:p w14:paraId="10422CBB" w14:textId="77777777" w:rsidR="00D3712D" w:rsidRDefault="00000000">
      <w:pPr>
        <w:spacing w:afterLines="0" w:after="0"/>
        <w:ind w:firstLineChars="0" w:firstLine="0"/>
        <w:rPr>
          <w:rFonts w:ascii="宋体" w:hAnsi="宋体" w:cs="宋体" w:hint="eastAsia"/>
        </w:rPr>
      </w:pPr>
      <w:r>
        <w:rPr>
          <w:noProof/>
        </w:rPr>
        <w:drawing>
          <wp:inline distT="0" distB="0" distL="114300" distR="114300" wp14:anchorId="3579EBB8" wp14:editId="2154C098">
            <wp:extent cx="1304925" cy="533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2428" w14:textId="77777777" w:rsidR="00B26A3A" w:rsidRPr="00B26A3A" w:rsidRDefault="00000000" w:rsidP="00B26A3A">
      <w:pPr>
        <w:pStyle w:val="HTML"/>
        <w:shd w:val="clear" w:color="auto" w:fill="FFFFFF"/>
        <w:spacing w:after="468"/>
        <w:ind w:firstLine="600"/>
        <w:rPr>
          <w:rFonts w:ascii="Consolas" w:hAnsi="Consolas"/>
          <w:color w:val="080808"/>
          <w:sz w:val="30"/>
          <w:szCs w:val="30"/>
        </w:rPr>
      </w:pPr>
      <w:r>
        <w:rPr>
          <w:rFonts w:hint="eastAsia"/>
        </w:rPr>
        <w:t>答：</w:t>
      </w:r>
      <w:r w:rsidR="00B26A3A" w:rsidRPr="00B26A3A">
        <w:rPr>
          <w:rFonts w:ascii="Consolas" w:hAnsi="Consolas"/>
          <w:color w:val="080808"/>
          <w:sz w:val="30"/>
          <w:szCs w:val="30"/>
        </w:rPr>
        <w:br/>
      </w:r>
      <w:r w:rsidR="00B26A3A" w:rsidRPr="00B26A3A">
        <w:rPr>
          <w:rFonts w:ascii="Consolas" w:hAnsi="Consolas"/>
          <w:color w:val="0033B3"/>
          <w:sz w:val="30"/>
          <w:szCs w:val="30"/>
        </w:rPr>
        <w:t xml:space="preserve">for </w:t>
      </w:r>
      <w:proofErr w:type="spellStart"/>
      <w:r w:rsidR="00B26A3A" w:rsidRPr="00B26A3A">
        <w:rPr>
          <w:rFonts w:ascii="Consolas" w:hAnsi="Consolas"/>
          <w:color w:val="080808"/>
          <w:sz w:val="30"/>
          <w:szCs w:val="30"/>
        </w:rPr>
        <w:t>i</w:t>
      </w:r>
      <w:proofErr w:type="spellEnd"/>
      <w:r w:rsidR="00B26A3A" w:rsidRPr="00B26A3A">
        <w:rPr>
          <w:rFonts w:ascii="Consolas" w:hAnsi="Consolas"/>
          <w:color w:val="080808"/>
          <w:sz w:val="30"/>
          <w:szCs w:val="30"/>
        </w:rPr>
        <w:t xml:space="preserve"> </w:t>
      </w:r>
      <w:r w:rsidR="00B26A3A" w:rsidRPr="00B26A3A">
        <w:rPr>
          <w:rFonts w:ascii="Consolas" w:hAnsi="Consolas"/>
          <w:color w:val="0033B3"/>
          <w:sz w:val="30"/>
          <w:szCs w:val="30"/>
        </w:rPr>
        <w:t xml:space="preserve">in </w:t>
      </w:r>
      <w:proofErr w:type="gramStart"/>
      <w:r w:rsidR="00B26A3A" w:rsidRPr="00B26A3A">
        <w:rPr>
          <w:rFonts w:ascii="Consolas" w:hAnsi="Consolas"/>
          <w:color w:val="000080"/>
          <w:sz w:val="30"/>
          <w:szCs w:val="30"/>
        </w:rPr>
        <w:t>range</w:t>
      </w:r>
      <w:r w:rsidR="00B26A3A" w:rsidRPr="00B26A3A">
        <w:rPr>
          <w:rFonts w:ascii="Consolas" w:hAnsi="Consolas"/>
          <w:color w:val="080808"/>
          <w:sz w:val="30"/>
          <w:szCs w:val="30"/>
        </w:rPr>
        <w:t>(</w:t>
      </w:r>
      <w:proofErr w:type="gramEnd"/>
      <w:r w:rsidR="00B26A3A" w:rsidRPr="00B26A3A">
        <w:rPr>
          <w:rFonts w:ascii="Consolas" w:hAnsi="Consolas"/>
          <w:color w:val="1750EB"/>
          <w:sz w:val="30"/>
          <w:szCs w:val="30"/>
        </w:rPr>
        <w:t>5</w:t>
      </w:r>
      <w:r w:rsidR="00B26A3A" w:rsidRPr="00B26A3A">
        <w:rPr>
          <w:rFonts w:ascii="Consolas" w:hAnsi="Consolas"/>
          <w:color w:val="080808"/>
          <w:sz w:val="30"/>
          <w:szCs w:val="30"/>
        </w:rPr>
        <w:t>):</w:t>
      </w:r>
      <w:r w:rsidR="00B26A3A" w:rsidRPr="00B26A3A">
        <w:rPr>
          <w:rFonts w:ascii="Consolas" w:hAnsi="Consolas"/>
          <w:color w:val="080808"/>
          <w:sz w:val="30"/>
          <w:szCs w:val="30"/>
        </w:rPr>
        <w:br/>
        <w:t xml:space="preserve">    </w:t>
      </w:r>
      <w:proofErr w:type="spellStart"/>
      <w:r w:rsidR="00B26A3A" w:rsidRPr="00B26A3A">
        <w:rPr>
          <w:rFonts w:ascii="Consolas" w:hAnsi="Consolas"/>
          <w:color w:val="080808"/>
          <w:sz w:val="30"/>
          <w:szCs w:val="30"/>
        </w:rPr>
        <w:t>i</w:t>
      </w:r>
      <w:proofErr w:type="spellEnd"/>
      <w:r w:rsidR="00B26A3A" w:rsidRPr="00B26A3A">
        <w:rPr>
          <w:rFonts w:ascii="Consolas" w:hAnsi="Consolas"/>
          <w:color w:val="080808"/>
          <w:sz w:val="30"/>
          <w:szCs w:val="30"/>
        </w:rPr>
        <w:t>+=</w:t>
      </w:r>
      <w:r w:rsidR="00B26A3A" w:rsidRPr="00B26A3A">
        <w:rPr>
          <w:rFonts w:ascii="Consolas" w:hAnsi="Consolas"/>
          <w:color w:val="1750EB"/>
          <w:sz w:val="30"/>
          <w:szCs w:val="30"/>
        </w:rPr>
        <w:t>1</w:t>
      </w:r>
      <w:r w:rsidR="00B26A3A" w:rsidRPr="00B26A3A">
        <w:rPr>
          <w:rFonts w:ascii="Consolas" w:hAnsi="Consolas"/>
          <w:color w:val="1750EB"/>
          <w:sz w:val="30"/>
          <w:szCs w:val="30"/>
        </w:rPr>
        <w:br/>
        <w:t xml:space="preserve">    </w:t>
      </w:r>
      <w:r w:rsidR="00B26A3A" w:rsidRPr="00B26A3A">
        <w:rPr>
          <w:rFonts w:ascii="Consolas" w:hAnsi="Consolas"/>
          <w:color w:val="000080"/>
          <w:sz w:val="30"/>
          <w:szCs w:val="30"/>
        </w:rPr>
        <w:t>print</w:t>
      </w:r>
      <w:r w:rsidR="00B26A3A" w:rsidRPr="00B26A3A">
        <w:rPr>
          <w:rFonts w:ascii="Consolas" w:hAnsi="Consolas"/>
          <w:color w:val="080808"/>
          <w:sz w:val="30"/>
          <w:szCs w:val="30"/>
        </w:rPr>
        <w:t>(</w:t>
      </w:r>
      <w:proofErr w:type="spellStart"/>
      <w:r w:rsidR="00B26A3A" w:rsidRPr="00B26A3A">
        <w:rPr>
          <w:rFonts w:ascii="Consolas" w:hAnsi="Consolas"/>
          <w:color w:val="080808"/>
          <w:sz w:val="30"/>
          <w:szCs w:val="30"/>
        </w:rPr>
        <w:t>i</w:t>
      </w:r>
      <w:proofErr w:type="spellEnd"/>
      <w:r w:rsidR="00B26A3A" w:rsidRPr="00B26A3A">
        <w:rPr>
          <w:rFonts w:ascii="Consolas" w:hAnsi="Consolas"/>
          <w:color w:val="080808"/>
          <w:sz w:val="30"/>
          <w:szCs w:val="30"/>
        </w:rPr>
        <w:t>)</w:t>
      </w:r>
    </w:p>
    <w:p w14:paraId="110E299F" w14:textId="77777777" w:rsidR="00B26A3A" w:rsidRPr="00B26A3A" w:rsidRDefault="00B26A3A" w:rsidP="00B26A3A">
      <w:pPr>
        <w:numPr>
          <w:ilvl w:val="0"/>
          <w:numId w:val="6"/>
        </w:numPr>
        <w:spacing w:afterLines="0" w:after="0"/>
        <w:ind w:firstLineChars="0"/>
      </w:pPr>
      <w:proofErr w:type="spellStart"/>
      <w:r w:rsidRPr="00B26A3A">
        <w:t>i</w:t>
      </w:r>
      <w:proofErr w:type="spellEnd"/>
      <w:r w:rsidRPr="00B26A3A">
        <w:t>++ </w:t>
      </w:r>
      <w:r w:rsidRPr="00B26A3A">
        <w:t>是</w:t>
      </w:r>
      <w:r w:rsidRPr="00B26A3A">
        <w:t xml:space="preserve"> C </w:t>
      </w:r>
      <w:r w:rsidRPr="00B26A3A">
        <w:t>或者</w:t>
      </w:r>
      <w:r w:rsidRPr="00B26A3A">
        <w:t xml:space="preserve"> C++ </w:t>
      </w:r>
      <w:r w:rsidRPr="00B26A3A">
        <w:t>语言中的递增操作符，但</w:t>
      </w:r>
      <w:r w:rsidRPr="00B26A3A">
        <w:t xml:space="preserve"> Python </w:t>
      </w:r>
      <w:r w:rsidRPr="00B26A3A">
        <w:t>中没有</w:t>
      </w:r>
      <w:r w:rsidRPr="00B26A3A">
        <w:t> ++ </w:t>
      </w:r>
      <w:r w:rsidRPr="00B26A3A">
        <w:t>操作符。在</w:t>
      </w:r>
      <w:r w:rsidRPr="00B26A3A">
        <w:t xml:space="preserve"> Python </w:t>
      </w:r>
      <w:r w:rsidRPr="00B26A3A">
        <w:t>中，递增操作应该使用</w:t>
      </w:r>
      <w:r w:rsidRPr="00B26A3A">
        <w:t> </w:t>
      </w:r>
      <w:proofErr w:type="spellStart"/>
      <w:r w:rsidRPr="00B26A3A">
        <w:t>i</w:t>
      </w:r>
      <w:proofErr w:type="spellEnd"/>
      <w:r w:rsidRPr="00B26A3A">
        <w:t xml:space="preserve"> += 1</w:t>
      </w:r>
      <w:r w:rsidRPr="00B26A3A">
        <w:t>。</w:t>
      </w:r>
    </w:p>
    <w:p w14:paraId="675F65B7" w14:textId="77777777" w:rsidR="00B26A3A" w:rsidRPr="00B26A3A" w:rsidRDefault="00B26A3A" w:rsidP="00B26A3A">
      <w:pPr>
        <w:numPr>
          <w:ilvl w:val="0"/>
          <w:numId w:val="6"/>
        </w:numPr>
        <w:spacing w:afterLines="0" w:after="0"/>
        <w:ind w:firstLineChars="0"/>
      </w:pPr>
      <w:r w:rsidRPr="00B26A3A">
        <w:t>range(5) </w:t>
      </w:r>
      <w:r w:rsidRPr="00B26A3A">
        <w:t>会生成一个从</w:t>
      </w:r>
      <w:r w:rsidRPr="00B26A3A">
        <w:t xml:space="preserve"> 0 </w:t>
      </w:r>
      <w:r w:rsidRPr="00B26A3A">
        <w:t>到</w:t>
      </w:r>
      <w:r w:rsidRPr="00B26A3A">
        <w:t xml:space="preserve"> 4 </w:t>
      </w:r>
      <w:r w:rsidRPr="00B26A3A">
        <w:t>的序列，但因为递增操作符使用错误，所以实际上</w:t>
      </w:r>
      <w:r w:rsidRPr="00B26A3A">
        <w:t> </w:t>
      </w:r>
      <w:proofErr w:type="spellStart"/>
      <w:r w:rsidRPr="00B26A3A">
        <w:t>i</w:t>
      </w:r>
      <w:proofErr w:type="spellEnd"/>
      <w:r w:rsidRPr="00B26A3A">
        <w:t> </w:t>
      </w:r>
      <w:r w:rsidRPr="00B26A3A">
        <w:t>永远不会增加。</w:t>
      </w:r>
    </w:p>
    <w:p w14:paraId="55BAAB38" w14:textId="6E30CC60" w:rsidR="00D3712D" w:rsidRPr="00B26A3A" w:rsidRDefault="00D3712D">
      <w:pPr>
        <w:spacing w:afterLines="0" w:after="0"/>
        <w:ind w:firstLineChars="0" w:firstLine="0"/>
      </w:pPr>
    </w:p>
    <w:p w14:paraId="75476067" w14:textId="77777777" w:rsidR="00D3712D" w:rsidRDefault="00D3712D">
      <w:pPr>
        <w:spacing w:afterLines="0" w:after="0"/>
        <w:ind w:firstLineChars="0" w:firstLine="0"/>
      </w:pPr>
    </w:p>
    <w:p w14:paraId="7596A1EA" w14:textId="77777777" w:rsidR="00B26A3A" w:rsidRDefault="00B26A3A">
      <w:pPr>
        <w:spacing w:afterLines="0" w:after="0"/>
        <w:ind w:firstLineChars="0" w:firstLine="0"/>
      </w:pPr>
    </w:p>
    <w:p w14:paraId="442FCB01" w14:textId="77777777" w:rsidR="00B26A3A" w:rsidRDefault="00B26A3A">
      <w:pPr>
        <w:spacing w:afterLines="0" w:after="0"/>
        <w:ind w:firstLineChars="0" w:firstLine="0"/>
      </w:pPr>
    </w:p>
    <w:p w14:paraId="23446A4C" w14:textId="77777777" w:rsidR="00B26A3A" w:rsidRDefault="00B26A3A">
      <w:pPr>
        <w:spacing w:afterLines="0" w:after="0"/>
        <w:ind w:firstLineChars="0" w:firstLine="0"/>
      </w:pPr>
    </w:p>
    <w:p w14:paraId="546976A8" w14:textId="77777777" w:rsidR="00B26A3A" w:rsidRDefault="00B26A3A">
      <w:pPr>
        <w:spacing w:afterLines="0" w:after="0"/>
        <w:ind w:firstLineChars="0" w:firstLine="0"/>
      </w:pPr>
    </w:p>
    <w:p w14:paraId="4AA2C71D" w14:textId="77777777" w:rsidR="00B26A3A" w:rsidRDefault="00B26A3A">
      <w:pPr>
        <w:spacing w:afterLines="0" w:after="0"/>
        <w:ind w:firstLineChars="0" w:firstLine="0"/>
      </w:pPr>
    </w:p>
    <w:p w14:paraId="3DB91AF6" w14:textId="77777777" w:rsidR="00B26A3A" w:rsidRDefault="00B26A3A">
      <w:pPr>
        <w:spacing w:afterLines="0" w:after="0"/>
        <w:ind w:firstLineChars="0" w:firstLine="0"/>
      </w:pPr>
    </w:p>
    <w:p w14:paraId="60E9F287" w14:textId="77777777" w:rsidR="00B26A3A" w:rsidRDefault="00B26A3A">
      <w:pPr>
        <w:spacing w:afterLines="0" w:after="0"/>
        <w:ind w:firstLineChars="0" w:firstLine="0"/>
      </w:pPr>
    </w:p>
    <w:p w14:paraId="4118CC79" w14:textId="77777777" w:rsidR="00B26A3A" w:rsidRDefault="00B26A3A">
      <w:pPr>
        <w:spacing w:afterLines="0" w:after="0"/>
        <w:ind w:firstLineChars="0" w:firstLine="0"/>
      </w:pPr>
    </w:p>
    <w:p w14:paraId="2D7AE204" w14:textId="77777777" w:rsidR="00B26A3A" w:rsidRDefault="00B26A3A">
      <w:pPr>
        <w:spacing w:afterLines="0" w:after="0"/>
        <w:ind w:firstLineChars="0" w:firstLine="0"/>
      </w:pPr>
    </w:p>
    <w:p w14:paraId="78851D62" w14:textId="77777777" w:rsidR="00B26A3A" w:rsidRDefault="00B26A3A">
      <w:pPr>
        <w:spacing w:afterLines="0" w:after="0"/>
        <w:ind w:firstLineChars="0" w:firstLine="0"/>
      </w:pPr>
    </w:p>
    <w:p w14:paraId="1918947C" w14:textId="77777777" w:rsidR="00B26A3A" w:rsidRDefault="00B26A3A">
      <w:pPr>
        <w:spacing w:afterLines="0" w:after="0"/>
        <w:ind w:firstLineChars="0" w:firstLine="0"/>
      </w:pPr>
    </w:p>
    <w:p w14:paraId="600BDEDC" w14:textId="77777777" w:rsidR="00B26A3A" w:rsidRDefault="00B26A3A">
      <w:pPr>
        <w:spacing w:afterLines="0" w:after="0"/>
        <w:ind w:firstLineChars="0" w:firstLine="0"/>
      </w:pPr>
    </w:p>
    <w:p w14:paraId="168D9FB2" w14:textId="77777777" w:rsidR="00B26A3A" w:rsidRDefault="00B26A3A">
      <w:pPr>
        <w:spacing w:afterLines="0" w:after="0"/>
        <w:ind w:firstLineChars="0" w:firstLine="0"/>
      </w:pPr>
    </w:p>
    <w:p w14:paraId="36180389" w14:textId="77777777" w:rsidR="00B26A3A" w:rsidRDefault="00B26A3A">
      <w:pPr>
        <w:spacing w:afterLines="0" w:after="0"/>
        <w:ind w:firstLineChars="0" w:firstLine="0"/>
      </w:pPr>
    </w:p>
    <w:p w14:paraId="57DECB52" w14:textId="77777777" w:rsidR="00B26A3A" w:rsidRDefault="00B26A3A">
      <w:pPr>
        <w:spacing w:afterLines="0" w:after="0"/>
        <w:ind w:firstLineChars="0" w:firstLine="0"/>
      </w:pPr>
    </w:p>
    <w:p w14:paraId="1F7592F2" w14:textId="77777777" w:rsidR="00B26A3A" w:rsidRDefault="00B26A3A">
      <w:pPr>
        <w:spacing w:afterLines="0" w:after="0"/>
        <w:ind w:firstLineChars="0" w:firstLine="0"/>
      </w:pPr>
    </w:p>
    <w:p w14:paraId="2EE58849" w14:textId="77777777" w:rsidR="00B26A3A" w:rsidRDefault="00B26A3A">
      <w:pPr>
        <w:spacing w:afterLines="0" w:after="0"/>
        <w:ind w:firstLineChars="0" w:firstLine="0"/>
      </w:pPr>
    </w:p>
    <w:p w14:paraId="38D3D6AF" w14:textId="77777777" w:rsidR="00B26A3A" w:rsidRDefault="00B26A3A">
      <w:pPr>
        <w:spacing w:afterLines="0" w:after="0"/>
        <w:ind w:firstLineChars="0" w:firstLine="0"/>
      </w:pPr>
    </w:p>
    <w:p w14:paraId="70217BD1" w14:textId="77777777" w:rsidR="00B26A3A" w:rsidRDefault="00B26A3A">
      <w:pPr>
        <w:spacing w:afterLines="0" w:after="0"/>
        <w:ind w:firstLineChars="0" w:firstLine="0"/>
      </w:pPr>
    </w:p>
    <w:p w14:paraId="161C98FA" w14:textId="77777777" w:rsidR="00B26A3A" w:rsidRDefault="00B26A3A">
      <w:pPr>
        <w:spacing w:afterLines="0" w:after="0"/>
        <w:ind w:firstLineChars="0" w:firstLine="0"/>
      </w:pPr>
    </w:p>
    <w:p w14:paraId="53633F4D" w14:textId="77777777" w:rsidR="00B26A3A" w:rsidRDefault="00B26A3A">
      <w:pPr>
        <w:spacing w:afterLines="0" w:after="0"/>
        <w:ind w:firstLineChars="0" w:firstLine="0"/>
        <w:rPr>
          <w:rFonts w:hint="eastAsia"/>
        </w:rPr>
      </w:pPr>
    </w:p>
    <w:p w14:paraId="4E4A402F" w14:textId="77777777" w:rsidR="00D3712D" w:rsidRDefault="00000000" w:rsidP="00B26A3A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2.</w:t>
      </w:r>
      <w:r>
        <w:rPr>
          <w:rFonts w:hint="eastAsia"/>
        </w:rPr>
        <w:t>编写一个程序，产生一个</w:t>
      </w:r>
      <w:r>
        <w:rPr>
          <w:rFonts w:hint="eastAsia"/>
        </w:rPr>
        <w:t>[5</w:t>
      </w:r>
      <w:r>
        <w:rPr>
          <w:rFonts w:hint="eastAsia"/>
        </w:rPr>
        <w:t>，</w:t>
      </w:r>
      <w:r>
        <w:rPr>
          <w:rFonts w:hint="eastAsia"/>
        </w:rPr>
        <w:t>20]</w:t>
      </w:r>
      <w:r>
        <w:rPr>
          <w:rFonts w:hint="eastAsia"/>
        </w:rPr>
        <w:t>的随机实数。假设该随机数是一个球的半径，则计算该球的体积。最后将该球的半径和体积输出到屏幕上，要求每个值占</w:t>
      </w:r>
      <w:r>
        <w:rPr>
          <w:rFonts w:hint="eastAsia"/>
        </w:rPr>
        <w:t>15</w:t>
      </w:r>
      <w:r>
        <w:rPr>
          <w:rFonts w:hint="eastAsia"/>
        </w:rPr>
        <w:t>列，保留</w:t>
      </w:r>
      <w:r>
        <w:rPr>
          <w:rFonts w:hint="eastAsia"/>
        </w:rPr>
        <w:t>3</w:t>
      </w:r>
      <w:r>
        <w:rPr>
          <w:rFonts w:hint="eastAsia"/>
        </w:rPr>
        <w:t>位小数，右对齐。</w:t>
      </w:r>
    </w:p>
    <w:p w14:paraId="118D3327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答：</w:t>
      </w:r>
    </w:p>
    <w:p w14:paraId="1450FA9E" w14:textId="77777777" w:rsidR="00B26A3A" w:rsidRDefault="00B26A3A">
      <w:pPr>
        <w:spacing w:afterLines="0" w:after="0"/>
        <w:ind w:firstLineChars="0" w:firstLine="0"/>
      </w:pPr>
    </w:p>
    <w:p w14:paraId="237782C2" w14:textId="77777777" w:rsidR="00B26A3A" w:rsidRDefault="00B26A3A">
      <w:pPr>
        <w:spacing w:afterLines="0" w:after="0"/>
        <w:ind w:firstLineChars="0" w:firstLine="0"/>
      </w:pPr>
    </w:p>
    <w:p w14:paraId="51EFC24F" w14:textId="77777777" w:rsidR="00B26A3A" w:rsidRDefault="00B26A3A">
      <w:pPr>
        <w:spacing w:afterLines="0" w:after="0"/>
        <w:ind w:firstLineChars="0" w:firstLine="0"/>
        <w:rPr>
          <w:rFonts w:hint="eastAsia"/>
        </w:rPr>
      </w:pPr>
    </w:p>
    <w:p w14:paraId="6C2796A1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以下是一个使用</w:t>
      </w:r>
      <w:r>
        <w:rPr>
          <w:rFonts w:hint="eastAsia"/>
        </w:rPr>
        <w:t>Python</w:t>
      </w:r>
      <w:r>
        <w:rPr>
          <w:rFonts w:hint="eastAsia"/>
        </w:rPr>
        <w:t>编写的程序，它生成一个</w:t>
      </w:r>
      <w:r>
        <w:rPr>
          <w:rFonts w:hint="eastAsia"/>
        </w:rPr>
        <w:t>[5, 20]</w:t>
      </w:r>
      <w:r>
        <w:rPr>
          <w:rFonts w:hint="eastAsia"/>
        </w:rPr>
        <w:t>之间的随机实数作为球的半径，并计算球的体积，然后按照要求格式化输出半径和体积：</w:t>
      </w:r>
    </w:p>
    <w:p w14:paraId="20197DAE" w14:textId="73489114" w:rsidR="00B26A3A" w:rsidRPr="00B26A3A" w:rsidRDefault="00B26A3A" w:rsidP="00B26A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0"/>
        <w:jc w:val="left"/>
        <w:rPr>
          <w:rFonts w:ascii="Consolas" w:hAnsi="Consolas" w:cs="宋体" w:hint="eastAsia"/>
          <w:color w:val="080808"/>
          <w:kern w:val="0"/>
          <w:sz w:val="30"/>
          <w:szCs w:val="30"/>
        </w:rPr>
      </w:pP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import 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random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import 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math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生成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5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到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20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之间的随机实数作为半径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radius = </w:t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round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random.uniform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5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20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),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计算球的体积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volume = (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/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) * 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math.pi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* (radius **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格式化输出半径和体积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radius</w:t>
      </w:r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&gt;</w:t>
      </w:r>
      <w:proofErr w:type="spellStart"/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15.3f</w:t>
      </w:r>
      <w:proofErr w:type="spellEnd"/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)  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半径，右对齐，占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15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列，保留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3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位小数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volume</w:t>
      </w:r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&gt;</w:t>
      </w:r>
      <w:proofErr w:type="spellStart"/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15.3f</w:t>
      </w:r>
      <w:proofErr w:type="spellEnd"/>
      <w:r w:rsidRPr="00B26A3A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B26A3A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)  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体积，右对齐，占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15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列，保留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3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位小数</w:t>
      </w:r>
    </w:p>
    <w:p w14:paraId="0CF74306" w14:textId="77777777" w:rsidR="00B26A3A" w:rsidRDefault="00B26A3A" w:rsidP="00B26A3A">
      <w:pPr>
        <w:spacing w:afterLines="0" w:after="0"/>
        <w:ind w:firstLineChars="0" w:firstLine="0"/>
      </w:pPr>
    </w:p>
    <w:p w14:paraId="1855DF4D" w14:textId="04D2E33F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这段代码首先导入了</w:t>
      </w:r>
      <w:r>
        <w:rPr>
          <w:rFonts w:hint="eastAsia"/>
        </w:rPr>
        <w:t>`random`</w:t>
      </w:r>
      <w:r>
        <w:rPr>
          <w:rFonts w:hint="eastAsia"/>
        </w:rPr>
        <w:t>模块来生成随机数，导入了</w:t>
      </w:r>
      <w:r>
        <w:rPr>
          <w:rFonts w:hint="eastAsia"/>
        </w:rPr>
        <w:t>`math`</w:t>
      </w:r>
      <w:r>
        <w:rPr>
          <w:rFonts w:hint="eastAsia"/>
        </w:rPr>
        <w:t>模块来使用常数π和进行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运算。然后使用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random.uniform</w:t>
      </w:r>
      <w:proofErr w:type="spellEnd"/>
      <w:r>
        <w:rPr>
          <w:rFonts w:hint="eastAsia"/>
        </w:rPr>
        <w:t>(a, b)`</w:t>
      </w:r>
      <w:r>
        <w:rPr>
          <w:rFonts w:hint="eastAsia"/>
        </w:rPr>
        <w:t>函数生成一个</w:t>
      </w:r>
      <w:r>
        <w:rPr>
          <w:rFonts w:hint="eastAsia"/>
        </w:rPr>
        <w:t>[a, b]</w:t>
      </w:r>
      <w:r>
        <w:rPr>
          <w:rFonts w:hint="eastAsia"/>
        </w:rPr>
        <w:t>范围内的随机浮点数，并使用</w:t>
      </w:r>
      <w:r>
        <w:rPr>
          <w:rFonts w:hint="eastAsia"/>
        </w:rPr>
        <w:t>`round`</w:t>
      </w:r>
      <w:r>
        <w:rPr>
          <w:rFonts w:hint="eastAsia"/>
        </w:rPr>
        <w:t>函数将其四舍五入到三位小数。接着计算球的体积，最后使用格式化字符串</w:t>
      </w:r>
      <w:r>
        <w:rPr>
          <w:rFonts w:hint="eastAsia"/>
        </w:rPr>
        <w:t>`f"{value:&gt;</w:t>
      </w:r>
      <w:proofErr w:type="spellStart"/>
      <w:r>
        <w:rPr>
          <w:rFonts w:hint="eastAsia"/>
        </w:rPr>
        <w:t>15.3f</w:t>
      </w:r>
      <w:proofErr w:type="spellEnd"/>
      <w:r>
        <w:rPr>
          <w:rFonts w:hint="eastAsia"/>
        </w:rPr>
        <w:t>}"`</w:t>
      </w:r>
      <w:r>
        <w:rPr>
          <w:rFonts w:hint="eastAsia"/>
        </w:rPr>
        <w:t>来控制输出格式，其中</w:t>
      </w:r>
      <w:r>
        <w:rPr>
          <w:rFonts w:hint="eastAsia"/>
        </w:rPr>
        <w:t>`&gt;`</w:t>
      </w:r>
      <w:r>
        <w:rPr>
          <w:rFonts w:hint="eastAsia"/>
        </w:rPr>
        <w:t>表示右对齐，</w:t>
      </w:r>
      <w:r>
        <w:rPr>
          <w:rFonts w:hint="eastAsia"/>
        </w:rPr>
        <w:t>`15`</w:t>
      </w:r>
      <w:proofErr w:type="gramStart"/>
      <w:r>
        <w:rPr>
          <w:rFonts w:hint="eastAsia"/>
        </w:rPr>
        <w:t>表示总</w:t>
      </w:r>
      <w:proofErr w:type="gramEnd"/>
      <w:r>
        <w:rPr>
          <w:rFonts w:hint="eastAsia"/>
        </w:rPr>
        <w:t>宽度为</w:t>
      </w:r>
      <w:r>
        <w:rPr>
          <w:rFonts w:hint="eastAsia"/>
        </w:rPr>
        <w:t>15</w:t>
      </w:r>
      <w:r>
        <w:rPr>
          <w:rFonts w:hint="eastAsia"/>
        </w:rPr>
        <w:t>列，</w:t>
      </w:r>
      <w:r>
        <w:rPr>
          <w:rFonts w:hint="eastAsia"/>
        </w:rPr>
        <w:t>`.</w:t>
      </w:r>
      <w:proofErr w:type="spellStart"/>
      <w:r>
        <w:rPr>
          <w:rFonts w:hint="eastAsia"/>
        </w:rPr>
        <w:t>3f</w:t>
      </w:r>
      <w:proofErr w:type="spellEnd"/>
      <w:r>
        <w:rPr>
          <w:rFonts w:hint="eastAsia"/>
        </w:rPr>
        <w:t>`</w:t>
      </w:r>
      <w:r>
        <w:rPr>
          <w:rFonts w:hint="eastAsia"/>
        </w:rPr>
        <w:t>表示浮点数保留三位小数。</w:t>
      </w:r>
    </w:p>
    <w:p w14:paraId="70F01E1B" w14:textId="77777777" w:rsidR="00D3712D" w:rsidRDefault="00D3712D">
      <w:pPr>
        <w:spacing w:afterLines="0" w:after="0"/>
        <w:ind w:firstLineChars="0" w:firstLine="0"/>
      </w:pPr>
    </w:p>
    <w:p w14:paraId="435EC348" w14:textId="77777777" w:rsidR="00B26A3A" w:rsidRDefault="00B26A3A">
      <w:pPr>
        <w:spacing w:afterLines="0" w:after="0"/>
        <w:ind w:firstLineChars="0" w:firstLine="0"/>
      </w:pPr>
    </w:p>
    <w:p w14:paraId="4F870138" w14:textId="77777777" w:rsidR="00B26A3A" w:rsidRDefault="00B26A3A">
      <w:pPr>
        <w:spacing w:afterLines="0" w:after="0"/>
        <w:ind w:firstLineChars="0" w:firstLine="0"/>
      </w:pPr>
    </w:p>
    <w:p w14:paraId="6CA361D1" w14:textId="77777777" w:rsidR="00B26A3A" w:rsidRDefault="00B26A3A">
      <w:pPr>
        <w:spacing w:afterLines="0" w:after="0"/>
        <w:ind w:firstLineChars="0" w:firstLine="0"/>
      </w:pPr>
    </w:p>
    <w:p w14:paraId="5644AD4B" w14:textId="77777777" w:rsidR="00B26A3A" w:rsidRDefault="00B26A3A">
      <w:pPr>
        <w:spacing w:afterLines="0" w:after="0"/>
        <w:ind w:firstLineChars="0" w:firstLine="0"/>
        <w:rPr>
          <w:rFonts w:hint="eastAsia"/>
        </w:rPr>
      </w:pPr>
    </w:p>
    <w:p w14:paraId="46BFE1D4" w14:textId="77777777" w:rsidR="00D3712D" w:rsidRDefault="00000000" w:rsidP="00B26A3A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3.</w:t>
      </w:r>
      <w:r>
        <w:rPr>
          <w:rFonts w:hint="eastAsia"/>
        </w:rPr>
        <w:t>自行定义两个列表，列表元素个数大于</w:t>
      </w:r>
      <w:r>
        <w:rPr>
          <w:rFonts w:hint="eastAsia"/>
        </w:rPr>
        <w:t>10.</w:t>
      </w:r>
      <w:r>
        <w:rPr>
          <w:rFonts w:hint="eastAsia"/>
        </w:rPr>
        <w:t>将两个列表合并，然后截取第</w:t>
      </w:r>
      <w:r>
        <w:rPr>
          <w:rFonts w:hint="eastAsia"/>
        </w:rPr>
        <w:t>8~15</w:t>
      </w:r>
      <w:r>
        <w:rPr>
          <w:rFonts w:hint="eastAsia"/>
        </w:rPr>
        <w:t>个元素，输出最后得到的结果。</w:t>
      </w:r>
    </w:p>
    <w:p w14:paraId="4A474AC5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答：</w:t>
      </w:r>
    </w:p>
    <w:p w14:paraId="6B47C8F5" w14:textId="13189773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以下是一个</w:t>
      </w:r>
      <w:r>
        <w:rPr>
          <w:rFonts w:hint="eastAsia"/>
        </w:rPr>
        <w:t>Python</w:t>
      </w:r>
      <w:r>
        <w:rPr>
          <w:rFonts w:hint="eastAsia"/>
        </w:rPr>
        <w:t>程序，它定义了两个列表，将它们合并，然后截取第</w:t>
      </w:r>
      <w:r>
        <w:rPr>
          <w:rFonts w:hint="eastAsia"/>
        </w:rPr>
        <w:t>8</w:t>
      </w:r>
      <w:r>
        <w:rPr>
          <w:rFonts w:hint="eastAsia"/>
        </w:rPr>
        <w:t>到第</w:t>
      </w:r>
      <w:r>
        <w:rPr>
          <w:rFonts w:hint="eastAsia"/>
        </w:rPr>
        <w:t>15</w:t>
      </w:r>
      <w:r>
        <w:rPr>
          <w:rFonts w:hint="eastAsia"/>
        </w:rPr>
        <w:t>个元素，并输出结果：</w:t>
      </w:r>
    </w:p>
    <w:p w14:paraId="7FEEAA70" w14:textId="2419F6AA" w:rsidR="00B26A3A" w:rsidRPr="00B26A3A" w:rsidRDefault="00B26A3A" w:rsidP="00B26A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/>
          <w:color w:val="080808"/>
          <w:kern w:val="0"/>
          <w:sz w:val="30"/>
          <w:szCs w:val="30"/>
        </w:rPr>
      </w:pP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定义两个列表，元素个数大于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10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list1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[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5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6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7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8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9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10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11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]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list2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[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12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14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15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16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17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18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19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20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21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22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]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合并两个列表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combined_list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list1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+ 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list2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截取第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8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到第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15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个元素（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Python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索引从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0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开始，所以是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7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到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14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）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selected_elements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combined_list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[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7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: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15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]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输出结果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selected_elements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)</w:t>
      </w:r>
    </w:p>
    <w:p w14:paraId="63A8A76C" w14:textId="77777777" w:rsidR="00B26A3A" w:rsidRPr="00B26A3A" w:rsidRDefault="00B26A3A" w:rsidP="00B26A3A">
      <w:pPr>
        <w:spacing w:afterLines="0" w:after="0"/>
        <w:ind w:firstLineChars="0" w:firstLine="0"/>
      </w:pPr>
    </w:p>
    <w:p w14:paraId="582BC6CE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这段代码使用了以下知识点：</w:t>
      </w:r>
    </w:p>
    <w:p w14:paraId="2276AE3F" w14:textId="77777777" w:rsidR="00B26A3A" w:rsidRDefault="00B26A3A" w:rsidP="00B26A3A">
      <w:pPr>
        <w:spacing w:afterLines="0" w:after="0"/>
        <w:ind w:firstLineChars="0" w:firstLine="0"/>
      </w:pPr>
    </w:p>
    <w:p w14:paraId="3E075F75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列表定义</w:t>
      </w:r>
      <w:r>
        <w:rPr>
          <w:rFonts w:hint="eastAsia"/>
        </w:rPr>
        <w:t>**</w:t>
      </w:r>
      <w:r>
        <w:rPr>
          <w:rFonts w:hint="eastAsia"/>
        </w:rPr>
        <w:t>：使用方括号</w:t>
      </w:r>
      <w:r>
        <w:rPr>
          <w:rFonts w:hint="eastAsia"/>
        </w:rPr>
        <w:t>`[]`</w:t>
      </w:r>
      <w:r>
        <w:rPr>
          <w:rFonts w:hint="eastAsia"/>
        </w:rPr>
        <w:t>定义列表，并在其中添加元素。</w:t>
      </w:r>
    </w:p>
    <w:p w14:paraId="3BE5EAAA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列表合并</w:t>
      </w:r>
      <w:r>
        <w:rPr>
          <w:rFonts w:hint="eastAsia"/>
        </w:rPr>
        <w:t>**</w:t>
      </w:r>
      <w:r>
        <w:rPr>
          <w:rFonts w:hint="eastAsia"/>
        </w:rPr>
        <w:t>：使用加号</w:t>
      </w:r>
      <w:r>
        <w:rPr>
          <w:rFonts w:hint="eastAsia"/>
        </w:rPr>
        <w:t>`+`</w:t>
      </w:r>
      <w:r>
        <w:rPr>
          <w:rFonts w:hint="eastAsia"/>
        </w:rPr>
        <w:t>操作符将两个列表合并为一个新列表。</w:t>
      </w:r>
    </w:p>
    <w:p w14:paraId="7E684974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列表切片</w:t>
      </w:r>
      <w:r>
        <w:rPr>
          <w:rFonts w:hint="eastAsia"/>
        </w:rPr>
        <w:t>**</w:t>
      </w:r>
      <w:r>
        <w:rPr>
          <w:rFonts w:hint="eastAsia"/>
        </w:rPr>
        <w:t>：使用切片操作</w:t>
      </w:r>
      <w:r>
        <w:rPr>
          <w:rFonts w:hint="eastAsia"/>
        </w:rPr>
        <w:t>`list[</w:t>
      </w:r>
      <w:proofErr w:type="spellStart"/>
      <w:r>
        <w:rPr>
          <w:rFonts w:hint="eastAsia"/>
        </w:rPr>
        <w:t>start:end</w:t>
      </w:r>
      <w:proofErr w:type="spellEnd"/>
      <w:r>
        <w:rPr>
          <w:rFonts w:hint="eastAsia"/>
        </w:rPr>
        <w:t>]`</w:t>
      </w:r>
      <w:r>
        <w:rPr>
          <w:rFonts w:hint="eastAsia"/>
        </w:rPr>
        <w:t>来获取列表中的一部分，其中</w:t>
      </w:r>
      <w:r>
        <w:rPr>
          <w:rFonts w:hint="eastAsia"/>
        </w:rPr>
        <w:t>`start`</w:t>
      </w:r>
      <w:r>
        <w:rPr>
          <w:rFonts w:hint="eastAsia"/>
        </w:rPr>
        <w:t>是切片开始的索引，</w:t>
      </w:r>
      <w:r>
        <w:rPr>
          <w:rFonts w:hint="eastAsia"/>
        </w:rPr>
        <w:t>`end`</w:t>
      </w:r>
      <w:r>
        <w:rPr>
          <w:rFonts w:hint="eastAsia"/>
        </w:rPr>
        <w:t>是切片结束的索引（不包括该索引处的元素）。</w:t>
      </w:r>
    </w:p>
    <w:p w14:paraId="01D6F535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索引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中的索引从</w:t>
      </w:r>
      <w:r>
        <w:rPr>
          <w:rFonts w:hint="eastAsia"/>
        </w:rPr>
        <w:t>0</w:t>
      </w:r>
      <w:r>
        <w:rPr>
          <w:rFonts w:hint="eastAsia"/>
        </w:rPr>
        <w:t>开始，所以第</w:t>
      </w:r>
      <w:r>
        <w:rPr>
          <w:rFonts w:hint="eastAsia"/>
        </w:rPr>
        <w:t>8</w:t>
      </w:r>
      <w:r>
        <w:rPr>
          <w:rFonts w:hint="eastAsia"/>
        </w:rPr>
        <w:t>个元素的索引是</w:t>
      </w:r>
      <w:r>
        <w:rPr>
          <w:rFonts w:hint="eastAsia"/>
        </w:rPr>
        <w:t>7</w:t>
      </w:r>
      <w:r>
        <w:rPr>
          <w:rFonts w:hint="eastAsia"/>
        </w:rPr>
        <w:t>。</w:t>
      </w:r>
    </w:p>
    <w:p w14:paraId="2E89B4B7" w14:textId="77777777" w:rsidR="00B26A3A" w:rsidRDefault="00B26A3A" w:rsidP="00B26A3A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打印输出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>`print()`</w:t>
      </w:r>
      <w:r>
        <w:rPr>
          <w:rFonts w:hint="eastAsia"/>
        </w:rPr>
        <w:t>函数将结果输出到控制台。</w:t>
      </w:r>
    </w:p>
    <w:p w14:paraId="73E6AEBD" w14:textId="77777777" w:rsidR="00B26A3A" w:rsidRDefault="00B26A3A" w:rsidP="00B26A3A">
      <w:pPr>
        <w:spacing w:afterLines="0" w:after="0"/>
        <w:ind w:firstLineChars="0" w:firstLine="0"/>
      </w:pPr>
    </w:p>
    <w:p w14:paraId="2C0C4FB8" w14:textId="73CA8CD5" w:rsidR="00D3712D" w:rsidRDefault="00B26A3A" w:rsidP="00B26A3A">
      <w:pPr>
        <w:spacing w:afterLines="0" w:after="0"/>
        <w:ind w:firstLineChars="0" w:firstLine="0"/>
      </w:pPr>
      <w:r>
        <w:rPr>
          <w:rFonts w:hint="eastAsia"/>
        </w:rPr>
        <w:t>运行上述代码，你将得到两个列表合并后第</w:t>
      </w:r>
      <w:r>
        <w:rPr>
          <w:rFonts w:hint="eastAsia"/>
        </w:rPr>
        <w:t>8</w:t>
      </w:r>
      <w:r>
        <w:rPr>
          <w:rFonts w:hint="eastAsia"/>
        </w:rPr>
        <w:t>到第</w:t>
      </w:r>
      <w:r>
        <w:rPr>
          <w:rFonts w:hint="eastAsia"/>
        </w:rPr>
        <w:t>15</w:t>
      </w:r>
      <w:r>
        <w:rPr>
          <w:rFonts w:hint="eastAsia"/>
        </w:rPr>
        <w:t>个元素的列表，即</w:t>
      </w:r>
      <w:r>
        <w:rPr>
          <w:rFonts w:hint="eastAsia"/>
        </w:rPr>
        <w:t>`[9, 10, 11, 12, 13, 14, 15, 16, 17, 18]`</w:t>
      </w:r>
      <w:r>
        <w:rPr>
          <w:rFonts w:hint="eastAsia"/>
        </w:rPr>
        <w:t>。</w:t>
      </w:r>
    </w:p>
    <w:p w14:paraId="78084011" w14:textId="77777777" w:rsidR="00B26A3A" w:rsidRDefault="00B26A3A">
      <w:pPr>
        <w:spacing w:afterLines="0" w:after="0"/>
        <w:ind w:firstLineChars="0" w:firstLine="0"/>
      </w:pPr>
    </w:p>
    <w:p w14:paraId="377E972A" w14:textId="77777777" w:rsidR="00B26A3A" w:rsidRDefault="00B26A3A">
      <w:pPr>
        <w:spacing w:afterLines="0" w:after="0"/>
        <w:ind w:firstLineChars="0" w:firstLine="0"/>
      </w:pPr>
    </w:p>
    <w:p w14:paraId="754C3FD3" w14:textId="77777777" w:rsidR="00B26A3A" w:rsidRDefault="00B26A3A">
      <w:pPr>
        <w:spacing w:afterLines="0" w:after="0"/>
        <w:ind w:firstLineChars="0" w:firstLine="0"/>
        <w:rPr>
          <w:rFonts w:hint="eastAsia"/>
        </w:rPr>
      </w:pPr>
    </w:p>
    <w:p w14:paraId="6F5B0BC0" w14:textId="77777777" w:rsidR="00D3712D" w:rsidRDefault="00000000" w:rsidP="00B26A3A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4.</w:t>
      </w:r>
      <w:r>
        <w:rPr>
          <w:rFonts w:hint="eastAsia"/>
        </w:rPr>
        <w:t>现有一个列表</w:t>
      </w:r>
      <w:r>
        <w:rPr>
          <w:rFonts w:hint="eastAsia"/>
        </w:rPr>
        <w:t>[1, 3, 4, 6, 6, 7, 8, 8, 10, 21, 22, 22]</w:t>
      </w:r>
      <w:r>
        <w:rPr>
          <w:rFonts w:hint="eastAsia"/>
        </w:rPr>
        <w:t>，编写程序，直接操作该列表，使得列表不存在重复元素，且元素均小于</w:t>
      </w:r>
      <w:r>
        <w:rPr>
          <w:rFonts w:hint="eastAsia"/>
        </w:rPr>
        <w:t>10</w:t>
      </w:r>
      <w:r>
        <w:rPr>
          <w:rFonts w:hint="eastAsia"/>
        </w:rPr>
        <w:t>。</w:t>
      </w:r>
    </w:p>
    <w:p w14:paraId="12DEB0A6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答：</w:t>
      </w:r>
    </w:p>
    <w:p w14:paraId="72EA47BD" w14:textId="1EFCBB5D" w:rsidR="00B26A3A" w:rsidRDefault="00B26A3A" w:rsidP="00B26A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/>
          <w:color w:val="080808"/>
          <w:kern w:val="0"/>
          <w:sz w:val="30"/>
          <w:szCs w:val="30"/>
        </w:rPr>
      </w:pP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定义原始列表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original_list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[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6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6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7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8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8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10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21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22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>22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]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使用列表推导式去除重复元素，同时过滤出小于</w:t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10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的元素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unique_filtered_list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 = [x </w:t>
      </w: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for 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n, x </w:t>
      </w: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in </w:t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enumerate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original_list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) </w:t>
      </w: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if 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 xml:space="preserve">x &lt; </w:t>
      </w:r>
      <w:r w:rsidRPr="00B26A3A">
        <w:rPr>
          <w:rFonts w:ascii="Consolas" w:hAnsi="Consolas" w:cs="宋体"/>
          <w:color w:val="1750EB"/>
          <w:kern w:val="0"/>
          <w:sz w:val="30"/>
          <w:szCs w:val="30"/>
        </w:rPr>
        <w:t xml:space="preserve">10 </w:t>
      </w:r>
      <w:r w:rsidRPr="00B26A3A">
        <w:rPr>
          <w:rFonts w:ascii="Consolas" w:hAnsi="Consolas" w:cs="宋体"/>
          <w:color w:val="0033B3"/>
          <w:kern w:val="0"/>
          <w:sz w:val="30"/>
          <w:szCs w:val="30"/>
        </w:rPr>
        <w:t xml:space="preserve">and 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original_list.index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(x) == n]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B26A3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输出结果</w:t>
      </w:r>
      <w:r w:rsidRPr="00B26A3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B26A3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unique_filtered_list</w:t>
      </w:r>
      <w:proofErr w:type="spellEnd"/>
      <w:r w:rsidRPr="00B26A3A">
        <w:rPr>
          <w:rFonts w:ascii="Consolas" w:hAnsi="Consolas" w:cs="宋体"/>
          <w:color w:val="080808"/>
          <w:kern w:val="0"/>
          <w:sz w:val="30"/>
          <w:szCs w:val="30"/>
        </w:rPr>
        <w:t>)</w:t>
      </w:r>
    </w:p>
    <w:p w14:paraId="17BC5BC4" w14:textId="77777777" w:rsidR="008171DE" w:rsidRPr="008171DE" w:rsidRDefault="008171DE" w:rsidP="008171DE">
      <w:pPr>
        <w:widowControl/>
        <w:shd w:val="clear" w:color="auto" w:fill="FFFFFF"/>
        <w:spacing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这段代码使用了一个列表推导式，其中</w:t>
      </w:r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enumerate(</w:t>
      </w:r>
      <w:proofErr w:type="spellStart"/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original_list</w:t>
      </w:r>
      <w:proofErr w:type="spellEnd"/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)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用于同时获取元素的索引和值。</w:t>
      </w:r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 xml:space="preserve">if x &lt; 10 and </w:t>
      </w:r>
      <w:proofErr w:type="spellStart"/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original_list.index</w:t>
      </w:r>
      <w:proofErr w:type="spellEnd"/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(x) == n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确保了只选择那些小于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10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且是第一次出现的元素（即没有重复的元素）。</w:t>
      </w:r>
    </w:p>
    <w:p w14:paraId="30193443" w14:textId="77777777" w:rsidR="008171DE" w:rsidRPr="008171DE" w:rsidRDefault="008171DE" w:rsidP="008171DE">
      <w:pPr>
        <w:widowControl/>
        <w:shd w:val="clear" w:color="auto" w:fill="FFFFFF"/>
        <w:spacing w:afterLines="0" w:after="206" w:line="360" w:lineRule="atLeast"/>
        <w:ind w:firstLineChars="0" w:firstLine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知识点总结：</w:t>
      </w:r>
    </w:p>
    <w:p w14:paraId="51F6C1CF" w14:textId="77777777" w:rsidR="008171DE" w:rsidRPr="008171DE" w:rsidRDefault="008171DE" w:rsidP="008171DE">
      <w:pPr>
        <w:widowControl/>
        <w:numPr>
          <w:ilvl w:val="0"/>
          <w:numId w:val="7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列表推导式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：用于创建列表，可以包含条件表达式。</w:t>
      </w:r>
    </w:p>
    <w:p w14:paraId="02760961" w14:textId="77777777" w:rsidR="008171DE" w:rsidRPr="008171DE" w:rsidRDefault="008171DE" w:rsidP="008171DE">
      <w:pPr>
        <w:widowControl/>
        <w:numPr>
          <w:ilvl w:val="0"/>
          <w:numId w:val="7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 xml:space="preserve">enumerate() </w:t>
      </w: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函数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：返回列表的索引和值。</w:t>
      </w:r>
    </w:p>
    <w:p w14:paraId="0552864A" w14:textId="77777777" w:rsidR="008171DE" w:rsidRPr="008171DE" w:rsidRDefault="008171DE" w:rsidP="008171DE">
      <w:pPr>
        <w:widowControl/>
        <w:numPr>
          <w:ilvl w:val="0"/>
          <w:numId w:val="7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条件语句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：用于在列表推导式中过滤元素。</w:t>
      </w:r>
    </w:p>
    <w:p w14:paraId="49F67344" w14:textId="77777777" w:rsidR="008171DE" w:rsidRPr="008171DE" w:rsidRDefault="008171DE" w:rsidP="008171DE">
      <w:pPr>
        <w:widowControl/>
        <w:numPr>
          <w:ilvl w:val="0"/>
          <w:numId w:val="7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列表的</w:t>
      </w: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 xml:space="preserve"> index() </w:t>
      </w: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方法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：返回列表中元素第一次出现的索引。</w:t>
      </w:r>
    </w:p>
    <w:p w14:paraId="0EB0D2E3" w14:textId="77777777" w:rsidR="008171DE" w:rsidRPr="008171DE" w:rsidRDefault="008171DE" w:rsidP="008171DE">
      <w:pPr>
        <w:widowControl/>
        <w:numPr>
          <w:ilvl w:val="0"/>
          <w:numId w:val="7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打印输出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 </w:t>
      </w:r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print()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 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函数输出结果。</w:t>
      </w:r>
    </w:p>
    <w:p w14:paraId="3096F4D4" w14:textId="77777777" w:rsidR="008171DE" w:rsidRPr="008171DE" w:rsidRDefault="008171DE" w:rsidP="008171DE">
      <w:pPr>
        <w:widowControl/>
        <w:shd w:val="clear" w:color="auto" w:fill="FFFFFF"/>
        <w:spacing w:before="206"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运行这段代码，你将得到一个去重且所有元素都小于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10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的列表：</w:t>
      </w:r>
      <w:r w:rsidRPr="008171DE">
        <w:rPr>
          <w:rFonts w:ascii="宋体" w:hAnsi="宋体" w:cs="宋体"/>
          <w:color w:val="060607"/>
          <w:spacing w:val="4"/>
          <w:kern w:val="0"/>
          <w:sz w:val="21"/>
          <w:szCs w:val="21"/>
        </w:rPr>
        <w:t>[1, 3, 4, 6, 7, 8, 10]</w:t>
      </w:r>
      <w:r w:rsidRPr="008171D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。</w:t>
      </w:r>
    </w:p>
    <w:p w14:paraId="59C9CB1C" w14:textId="77777777" w:rsidR="00B26A3A" w:rsidRPr="00B26A3A" w:rsidRDefault="00B26A3A" w:rsidP="00B26A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/>
          <w:color w:val="080808"/>
          <w:kern w:val="0"/>
          <w:sz w:val="30"/>
          <w:szCs w:val="30"/>
        </w:rPr>
      </w:pPr>
    </w:p>
    <w:p w14:paraId="042B995D" w14:textId="77777777" w:rsidR="00D3712D" w:rsidRPr="00B26A3A" w:rsidRDefault="00D3712D">
      <w:pPr>
        <w:spacing w:afterLines="0" w:after="0"/>
        <w:ind w:firstLineChars="0" w:firstLine="0"/>
      </w:pPr>
    </w:p>
    <w:p w14:paraId="17A73C16" w14:textId="77777777" w:rsidR="00D3712D" w:rsidRDefault="00000000" w:rsidP="008171DE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5.</w:t>
      </w:r>
      <w:r>
        <w:rPr>
          <w:rFonts w:hint="eastAsia"/>
        </w:rPr>
        <w:t>从键盘上输入一个不多于</w:t>
      </w:r>
      <w:r>
        <w:rPr>
          <w:rFonts w:hint="eastAsia"/>
        </w:rPr>
        <w:t>5</w:t>
      </w:r>
      <w:r>
        <w:rPr>
          <w:rFonts w:hint="eastAsia"/>
        </w:rPr>
        <w:t>位的正整数，编写程序实现如下要求：</w:t>
      </w:r>
    </w:p>
    <w:p w14:paraId="05B8CD6C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）求出它是几位数；</w:t>
      </w:r>
    </w:p>
    <w:p w14:paraId="1DAD48E8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）分别输出每一位数字；</w:t>
      </w:r>
    </w:p>
    <w:p w14:paraId="3D659343" w14:textId="61593ED7" w:rsidR="00D3712D" w:rsidRDefault="00000000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）按逆序输出每位数字，例如原数为</w:t>
      </w:r>
      <w:r>
        <w:rPr>
          <w:rFonts w:hint="eastAsia"/>
        </w:rPr>
        <w:t>321</w:t>
      </w:r>
      <w:r>
        <w:rPr>
          <w:rFonts w:hint="eastAsia"/>
        </w:rPr>
        <w:t>，应输出</w:t>
      </w:r>
      <w:r>
        <w:rPr>
          <w:rFonts w:hint="eastAsia"/>
        </w:rPr>
        <w:t>123</w:t>
      </w:r>
      <w:r>
        <w:rPr>
          <w:rFonts w:hint="eastAsia"/>
        </w:rPr>
        <w:t>。</w:t>
      </w:r>
    </w:p>
    <w:p w14:paraId="24F27CE9" w14:textId="2CD50128" w:rsidR="0039609A" w:rsidRDefault="0039609A" w:rsidP="003960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宋体" w:hAnsi="宋体" w:cs="宋体"/>
          <w:i/>
          <w:iCs/>
          <w:color w:val="8C8C8C"/>
          <w:kern w:val="0"/>
          <w:sz w:val="30"/>
          <w:szCs w:val="30"/>
        </w:rPr>
      </w:pP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从键盘输入一个不多于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5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位的正整数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 xml:space="preserve">num = 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int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input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39609A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39609A">
        <w:rPr>
          <w:rFonts w:ascii="宋体" w:hAnsi="宋体" w:cs="宋体" w:hint="eastAsia"/>
          <w:color w:val="067D17"/>
          <w:kern w:val="0"/>
          <w:sz w:val="30"/>
          <w:szCs w:val="30"/>
        </w:rPr>
        <w:t>请输入一个不多于</w:t>
      </w:r>
      <w:r w:rsidRPr="0039609A">
        <w:rPr>
          <w:rFonts w:ascii="Consolas" w:hAnsi="Consolas" w:cs="宋体"/>
          <w:color w:val="067D17"/>
          <w:kern w:val="0"/>
          <w:sz w:val="30"/>
          <w:szCs w:val="30"/>
        </w:rPr>
        <w:t>5</w:t>
      </w:r>
      <w:r w:rsidRPr="0039609A">
        <w:rPr>
          <w:rFonts w:ascii="宋体" w:hAnsi="宋体" w:cs="宋体" w:hint="eastAsia"/>
          <w:color w:val="067D17"/>
          <w:kern w:val="0"/>
          <w:sz w:val="30"/>
          <w:szCs w:val="30"/>
        </w:rPr>
        <w:t>位的正整数：</w:t>
      </w:r>
      <w:r w:rsidRPr="0039609A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))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知识点：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input()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函数用于从键盘接收输入，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int()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函数将输入的字符串转换为整数。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求出它是几位数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digit_count</w:t>
      </w:r>
      <w:proofErr w:type="spellEnd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len</w:t>
      </w:r>
      <w:proofErr w:type="spellEnd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str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(num))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39609A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39609A">
        <w:rPr>
          <w:rFonts w:ascii="宋体" w:hAnsi="宋体" w:cs="宋体" w:hint="eastAsia"/>
          <w:color w:val="067D17"/>
          <w:kern w:val="0"/>
          <w:sz w:val="30"/>
          <w:szCs w:val="30"/>
        </w:rPr>
        <w:t>这是一个</w:t>
      </w:r>
      <w:r w:rsidRPr="0039609A">
        <w:rPr>
          <w:rFonts w:ascii="Consolas" w:hAnsi="Consolas" w:cs="宋体"/>
          <w:color w:val="0037A6"/>
          <w:kern w:val="0"/>
          <w:sz w:val="30"/>
          <w:szCs w:val="30"/>
        </w:rPr>
        <w:t>{</w:t>
      </w:r>
      <w:proofErr w:type="spellStart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digit_count</w:t>
      </w:r>
      <w:proofErr w:type="spellEnd"/>
      <w:r w:rsidRPr="0039609A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39609A">
        <w:rPr>
          <w:rFonts w:ascii="宋体" w:hAnsi="宋体" w:cs="宋体" w:hint="eastAsia"/>
          <w:color w:val="067D17"/>
          <w:kern w:val="0"/>
          <w:sz w:val="30"/>
          <w:szCs w:val="30"/>
        </w:rPr>
        <w:t>位数。</w:t>
      </w:r>
      <w:r w:rsidRPr="0039609A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知识点：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str()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函数将数字转换为字符串，</w:t>
      </w:r>
      <w:proofErr w:type="spellStart"/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len</w:t>
      </w:r>
      <w:proofErr w:type="spellEnd"/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()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函数获取字符串的长度。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分别输出每一位数字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39609A">
        <w:rPr>
          <w:rFonts w:ascii="Consolas" w:hAnsi="Consolas" w:cs="宋体"/>
          <w:color w:val="0033B3"/>
          <w:kern w:val="0"/>
          <w:sz w:val="30"/>
          <w:szCs w:val="30"/>
        </w:rPr>
        <w:t xml:space="preserve">for 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 xml:space="preserve">digit </w:t>
      </w:r>
      <w:r w:rsidRPr="0039609A">
        <w:rPr>
          <w:rFonts w:ascii="Consolas" w:hAnsi="Consolas" w:cs="宋体"/>
          <w:color w:val="0033B3"/>
          <w:kern w:val="0"/>
          <w:sz w:val="30"/>
          <w:szCs w:val="30"/>
        </w:rPr>
        <w:t xml:space="preserve">in 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str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(num):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(digit)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知识点：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for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循环用于遍历序列中的每个元素。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按逆序输出每位数字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reversed_digits</w:t>
      </w:r>
      <w:proofErr w:type="spellEnd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str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(num)[::-</w:t>
      </w:r>
      <w:r w:rsidRPr="0039609A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]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reversed_digits</w:t>
      </w:r>
      <w:proofErr w:type="spellEnd"/>
      <w:r w:rsidRPr="0039609A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39609A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知识点：字符串的切片操作，</w:t>
      </w:r>
      <w:r w:rsidRPr="0039609A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[::-1]</w:t>
      </w:r>
      <w:r w:rsidRPr="0039609A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表示从后向前取，实现逆序。</w:t>
      </w:r>
    </w:p>
    <w:p w14:paraId="61A6E2C6" w14:textId="77777777" w:rsidR="0039609A" w:rsidRPr="0039609A" w:rsidRDefault="0039609A" w:rsidP="0039609A">
      <w:pPr>
        <w:widowControl/>
        <w:numPr>
          <w:ilvl w:val="0"/>
          <w:numId w:val="2"/>
        </w:numPr>
        <w:shd w:val="clear" w:color="auto" w:fill="FFFFFF"/>
        <w:spacing w:before="274" w:afterLines="0" w:after="360" w:line="360" w:lineRule="atLeast"/>
        <w:ind w:firstLineChars="0" w:firstLine="452"/>
        <w:jc w:val="left"/>
        <w:outlineLvl w:val="2"/>
        <w:rPr>
          <w:rFonts w:ascii="Helvetica" w:hAnsi="Helvetica" w:cs="宋体"/>
          <w:b/>
          <w:bCs/>
          <w:color w:val="060607"/>
          <w:spacing w:val="8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8"/>
          <w:kern w:val="0"/>
          <w:sz w:val="21"/>
          <w:szCs w:val="21"/>
        </w:rPr>
        <w:t>知识点总结：</w:t>
      </w:r>
    </w:p>
    <w:p w14:paraId="5A569F51" w14:textId="77777777" w:rsidR="0039609A" w:rsidRPr="0039609A" w:rsidRDefault="0039609A" w:rsidP="0039609A">
      <w:pPr>
        <w:widowControl/>
        <w:numPr>
          <w:ilvl w:val="0"/>
          <w:numId w:val="12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lastRenderedPageBreak/>
        <w:t>输入与输出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input()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函数从用户那里获取输入，并使用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print()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函数输出结果。</w:t>
      </w:r>
    </w:p>
    <w:p w14:paraId="482ADB04" w14:textId="77777777" w:rsidR="0039609A" w:rsidRPr="0039609A" w:rsidRDefault="0039609A" w:rsidP="0039609A">
      <w:pPr>
        <w:widowControl/>
        <w:numPr>
          <w:ilvl w:val="0"/>
          <w:numId w:val="12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类型转换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int()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将字符串转换为整数，使用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str()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将整数转换为字符串。</w:t>
      </w:r>
    </w:p>
    <w:p w14:paraId="2F20F435" w14:textId="77777777" w:rsidR="0039609A" w:rsidRPr="0039609A" w:rsidRDefault="0039609A" w:rsidP="0039609A">
      <w:pPr>
        <w:widowControl/>
        <w:numPr>
          <w:ilvl w:val="0"/>
          <w:numId w:val="12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字符串操作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proofErr w:type="spellStart"/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len</w:t>
      </w:r>
      <w:proofErr w:type="spellEnd"/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函数获取字符串的长度，使用字符串切片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[::-1]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进行逆序。</w:t>
      </w:r>
    </w:p>
    <w:p w14:paraId="1E45613C" w14:textId="77777777" w:rsidR="0039609A" w:rsidRPr="0039609A" w:rsidRDefault="0039609A" w:rsidP="0039609A">
      <w:pPr>
        <w:widowControl/>
        <w:numPr>
          <w:ilvl w:val="0"/>
          <w:numId w:val="12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循环控制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循环遍历字符串中的每个字符。</w:t>
      </w:r>
    </w:p>
    <w:p w14:paraId="66AFF550" w14:textId="77777777" w:rsidR="0039609A" w:rsidRPr="0039609A" w:rsidRDefault="0039609A" w:rsidP="0039609A">
      <w:pPr>
        <w:widowControl/>
        <w:numPr>
          <w:ilvl w:val="0"/>
          <w:numId w:val="12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格式化字符串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f-string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（在字符串前加</w:t>
      </w:r>
      <w:r w:rsidRPr="0039609A">
        <w:rPr>
          <w:rFonts w:ascii="宋体" w:hAnsi="宋体" w:cs="宋体"/>
          <w:color w:val="060607"/>
          <w:spacing w:val="4"/>
          <w:kern w:val="0"/>
          <w:sz w:val="21"/>
          <w:szCs w:val="21"/>
        </w:rPr>
        <w:t>f</w:t>
      </w: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）来格式化输出，其中可以嵌入变量。</w:t>
      </w:r>
    </w:p>
    <w:p w14:paraId="0762F8F3" w14:textId="77777777" w:rsidR="0039609A" w:rsidRPr="0039609A" w:rsidRDefault="0039609A" w:rsidP="0039609A">
      <w:pPr>
        <w:widowControl/>
        <w:shd w:val="clear" w:color="auto" w:fill="FFFFFF"/>
        <w:spacing w:before="206"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39609A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这段代码首先从用户那里获取一个整数输入，然后通过一系列操作来满足题目的要求。</w:t>
      </w:r>
    </w:p>
    <w:p w14:paraId="6455607D" w14:textId="77777777" w:rsidR="0039609A" w:rsidRPr="0039609A" w:rsidRDefault="0039609A" w:rsidP="003960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 w:hint="eastAsia"/>
          <w:color w:val="080808"/>
          <w:kern w:val="0"/>
          <w:sz w:val="30"/>
          <w:szCs w:val="30"/>
        </w:rPr>
      </w:pPr>
    </w:p>
    <w:p w14:paraId="3208FCE9" w14:textId="77777777" w:rsidR="00C1591E" w:rsidRDefault="00C1591E">
      <w:pPr>
        <w:spacing w:afterLines="0" w:after="0"/>
        <w:ind w:firstLineChars="0" w:firstLine="0"/>
      </w:pPr>
    </w:p>
    <w:p w14:paraId="12C823B0" w14:textId="77777777" w:rsidR="0039609A" w:rsidRDefault="0039609A">
      <w:pPr>
        <w:spacing w:afterLines="0" w:after="0"/>
        <w:ind w:firstLineChars="0" w:firstLine="0"/>
      </w:pPr>
    </w:p>
    <w:p w14:paraId="671A6823" w14:textId="77777777" w:rsidR="0039609A" w:rsidRDefault="0039609A">
      <w:pPr>
        <w:spacing w:afterLines="0" w:after="0"/>
        <w:ind w:firstLineChars="0" w:firstLine="0"/>
      </w:pPr>
    </w:p>
    <w:p w14:paraId="2F1287DB" w14:textId="77777777" w:rsidR="0039609A" w:rsidRDefault="0039609A">
      <w:pPr>
        <w:spacing w:afterLines="0" w:after="0"/>
        <w:ind w:firstLineChars="0" w:firstLine="0"/>
      </w:pPr>
    </w:p>
    <w:p w14:paraId="1E073BD5" w14:textId="77777777" w:rsidR="0039609A" w:rsidRDefault="0039609A">
      <w:pPr>
        <w:spacing w:afterLines="0" w:after="0"/>
        <w:ind w:firstLineChars="0" w:firstLine="0"/>
      </w:pPr>
    </w:p>
    <w:p w14:paraId="0C5AB679" w14:textId="77777777" w:rsidR="0039609A" w:rsidRDefault="0039609A">
      <w:pPr>
        <w:spacing w:afterLines="0" w:after="0"/>
        <w:ind w:firstLineChars="0" w:firstLine="0"/>
      </w:pPr>
    </w:p>
    <w:p w14:paraId="7C581415" w14:textId="77777777" w:rsidR="0039609A" w:rsidRDefault="0039609A">
      <w:pPr>
        <w:spacing w:afterLines="0" w:after="0"/>
        <w:ind w:firstLineChars="0" w:firstLine="0"/>
      </w:pPr>
    </w:p>
    <w:p w14:paraId="6876ED81" w14:textId="77777777" w:rsidR="0039609A" w:rsidRDefault="0039609A">
      <w:pPr>
        <w:spacing w:afterLines="0" w:after="0"/>
        <w:ind w:firstLineChars="0" w:firstLine="0"/>
      </w:pPr>
    </w:p>
    <w:p w14:paraId="659A8CCE" w14:textId="77777777" w:rsidR="0039609A" w:rsidRDefault="0039609A">
      <w:pPr>
        <w:spacing w:afterLines="0" w:after="0"/>
        <w:ind w:firstLineChars="0" w:firstLine="0"/>
      </w:pPr>
    </w:p>
    <w:p w14:paraId="4F3132CC" w14:textId="77777777" w:rsidR="0039609A" w:rsidRDefault="0039609A">
      <w:pPr>
        <w:spacing w:afterLines="0" w:after="0"/>
        <w:ind w:firstLineChars="0" w:firstLine="0"/>
      </w:pPr>
    </w:p>
    <w:p w14:paraId="3B68C5AC" w14:textId="77777777" w:rsidR="0039609A" w:rsidRDefault="0039609A">
      <w:pPr>
        <w:spacing w:afterLines="0" w:after="0"/>
        <w:ind w:firstLineChars="0" w:firstLine="0"/>
      </w:pPr>
    </w:p>
    <w:p w14:paraId="2B9565D9" w14:textId="77777777" w:rsidR="0039609A" w:rsidRDefault="0039609A">
      <w:pPr>
        <w:spacing w:afterLines="0" w:after="0"/>
        <w:ind w:firstLineChars="0" w:firstLine="0"/>
      </w:pPr>
    </w:p>
    <w:p w14:paraId="10544622" w14:textId="77777777" w:rsidR="0039609A" w:rsidRDefault="0039609A">
      <w:pPr>
        <w:spacing w:afterLines="0" w:after="0"/>
        <w:ind w:firstLineChars="0" w:firstLine="0"/>
      </w:pPr>
    </w:p>
    <w:p w14:paraId="58760D7F" w14:textId="77777777" w:rsidR="0039609A" w:rsidRDefault="0039609A">
      <w:pPr>
        <w:spacing w:afterLines="0" w:after="0"/>
        <w:ind w:firstLineChars="0" w:firstLine="0"/>
      </w:pPr>
    </w:p>
    <w:p w14:paraId="034A99E8" w14:textId="77777777" w:rsidR="0039609A" w:rsidRDefault="0039609A">
      <w:pPr>
        <w:spacing w:afterLines="0" w:after="0"/>
        <w:ind w:firstLineChars="0" w:firstLine="0"/>
      </w:pPr>
    </w:p>
    <w:p w14:paraId="56208595" w14:textId="77777777" w:rsidR="0039609A" w:rsidRDefault="0039609A">
      <w:pPr>
        <w:spacing w:afterLines="0" w:after="0"/>
        <w:ind w:firstLineChars="0" w:firstLine="0"/>
      </w:pPr>
    </w:p>
    <w:p w14:paraId="0CF35B2C" w14:textId="77777777" w:rsidR="0039609A" w:rsidRDefault="0039609A">
      <w:pPr>
        <w:spacing w:afterLines="0" w:after="0"/>
        <w:ind w:firstLineChars="0" w:firstLine="0"/>
      </w:pPr>
    </w:p>
    <w:p w14:paraId="0B7270CA" w14:textId="77777777" w:rsidR="0039609A" w:rsidRDefault="0039609A">
      <w:pPr>
        <w:spacing w:afterLines="0" w:after="0"/>
        <w:ind w:firstLineChars="0" w:firstLine="0"/>
      </w:pPr>
    </w:p>
    <w:p w14:paraId="63DED4B2" w14:textId="77777777" w:rsidR="0039609A" w:rsidRDefault="0039609A">
      <w:pPr>
        <w:spacing w:afterLines="0" w:after="0"/>
        <w:ind w:firstLineChars="0" w:firstLine="0"/>
      </w:pPr>
    </w:p>
    <w:p w14:paraId="7219E307" w14:textId="77777777" w:rsidR="0039609A" w:rsidRDefault="0039609A">
      <w:pPr>
        <w:spacing w:afterLines="0" w:after="0"/>
        <w:ind w:firstLineChars="0" w:firstLine="0"/>
      </w:pPr>
    </w:p>
    <w:p w14:paraId="14049300" w14:textId="77777777" w:rsidR="0039609A" w:rsidRDefault="0039609A">
      <w:pPr>
        <w:spacing w:afterLines="0" w:after="0"/>
        <w:ind w:firstLineChars="0" w:firstLine="0"/>
      </w:pPr>
    </w:p>
    <w:p w14:paraId="17891F31" w14:textId="77777777" w:rsidR="0039609A" w:rsidRDefault="0039609A">
      <w:pPr>
        <w:spacing w:afterLines="0" w:after="0"/>
        <w:ind w:firstLineChars="0" w:firstLine="0"/>
      </w:pPr>
    </w:p>
    <w:p w14:paraId="4496140F" w14:textId="77777777" w:rsidR="0039609A" w:rsidRDefault="0039609A">
      <w:pPr>
        <w:spacing w:afterLines="0" w:after="0"/>
        <w:ind w:firstLineChars="0" w:firstLine="0"/>
      </w:pPr>
    </w:p>
    <w:p w14:paraId="3D4606B1" w14:textId="77777777" w:rsidR="0039609A" w:rsidRDefault="0039609A">
      <w:pPr>
        <w:spacing w:afterLines="0" w:after="0"/>
        <w:ind w:firstLineChars="0" w:firstLine="0"/>
      </w:pPr>
    </w:p>
    <w:p w14:paraId="17C6DB3D" w14:textId="77777777" w:rsidR="0039609A" w:rsidRDefault="0039609A">
      <w:pPr>
        <w:spacing w:afterLines="0" w:after="0"/>
        <w:ind w:firstLineChars="0" w:firstLine="0"/>
      </w:pPr>
    </w:p>
    <w:p w14:paraId="0FEC0B99" w14:textId="77777777" w:rsidR="0039609A" w:rsidRPr="0039609A" w:rsidRDefault="0039609A">
      <w:pPr>
        <w:spacing w:afterLines="0" w:after="0"/>
        <w:ind w:firstLineChars="0" w:firstLine="0"/>
        <w:rPr>
          <w:rFonts w:hint="eastAsia"/>
        </w:rPr>
      </w:pPr>
    </w:p>
    <w:p w14:paraId="45F01216" w14:textId="77777777" w:rsidR="00C1591E" w:rsidRDefault="00C1591E">
      <w:pPr>
        <w:spacing w:afterLines="0" w:after="0"/>
        <w:ind w:firstLineChars="0" w:firstLine="0"/>
        <w:rPr>
          <w:rFonts w:hint="eastAsia"/>
        </w:rPr>
      </w:pPr>
    </w:p>
    <w:p w14:paraId="7CCF3EBD" w14:textId="77777777" w:rsidR="00D3712D" w:rsidRDefault="00000000" w:rsidP="00C1591E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6.</w:t>
      </w:r>
      <w:r>
        <w:rPr>
          <w:rFonts w:hint="eastAsia"/>
        </w:rPr>
        <w:t>编写一个程序，有一个元组，内部有重复的若干元素，将重复元素去除后存入新的列表中。</w:t>
      </w:r>
    </w:p>
    <w:p w14:paraId="4FF78829" w14:textId="50B70966" w:rsidR="00C1591E" w:rsidRPr="00C1591E" w:rsidRDefault="00000000" w:rsidP="00C1591E">
      <w:pPr>
        <w:spacing w:afterLines="0" w:after="0"/>
        <w:ind w:firstLineChars="0" w:firstLine="0"/>
      </w:pPr>
      <w:r>
        <w:rPr>
          <w:rFonts w:hint="eastAsia"/>
        </w:rPr>
        <w:t>答：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C1591E"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def </w:t>
      </w:r>
      <w:proofErr w:type="spellStart"/>
      <w:r w:rsidR="00C1591E" w:rsidRPr="00C1591E">
        <w:rPr>
          <w:rFonts w:ascii="Consolas" w:hAnsi="Consolas" w:cs="宋体"/>
          <w:color w:val="00627A"/>
          <w:kern w:val="0"/>
          <w:sz w:val="30"/>
          <w:szCs w:val="30"/>
        </w:rPr>
        <w:t>remove_duplicates_from_tuple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input_tuple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):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C1591E"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使用集合来去除重复元素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  <w:t xml:space="preserve">    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unique_elements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C1591E" w:rsidRPr="00C1591E">
        <w:rPr>
          <w:rFonts w:ascii="Consolas" w:hAnsi="Consolas" w:cs="宋体"/>
          <w:color w:val="000080"/>
          <w:kern w:val="0"/>
          <w:sz w:val="30"/>
          <w:szCs w:val="30"/>
        </w:rPr>
        <w:t>set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input_tuple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C1591E"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将集合转换回列表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  <w:t xml:space="preserve">    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unique_list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C1591E" w:rsidRPr="00C1591E">
        <w:rPr>
          <w:rFonts w:ascii="Consolas" w:hAnsi="Consolas" w:cs="宋体"/>
          <w:color w:val="000080"/>
          <w:kern w:val="0"/>
          <w:sz w:val="30"/>
          <w:szCs w:val="30"/>
        </w:rPr>
        <w:t>list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unique_elements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C1591E"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return 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unique_list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C1591E"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示例使用</w:t>
      </w:r>
      <w:r w:rsidR="00C1591E"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input_tuple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(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2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2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="00C1591E" w:rsidRPr="00C1591E">
        <w:rPr>
          <w:rFonts w:ascii="Consolas" w:hAnsi="Consolas" w:cs="宋体"/>
          <w:color w:val="1750EB"/>
          <w:kern w:val="0"/>
          <w:sz w:val="30"/>
          <w:szCs w:val="30"/>
        </w:rPr>
        <w:t>5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result = 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remove_duplicates_from_tuple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input_tuple</w:t>
      </w:r>
      <w:proofErr w:type="spellEnd"/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C1591E"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="00C1591E" w:rsidRPr="00C1591E">
        <w:rPr>
          <w:rFonts w:ascii="Consolas" w:hAnsi="Consolas" w:cs="宋体"/>
          <w:color w:val="080808"/>
          <w:kern w:val="0"/>
          <w:sz w:val="30"/>
          <w:szCs w:val="30"/>
        </w:rPr>
        <w:t>(result)</w:t>
      </w:r>
    </w:p>
    <w:p w14:paraId="29BA9777" w14:textId="77777777" w:rsidR="00C1591E" w:rsidRPr="00C1591E" w:rsidRDefault="00C1591E">
      <w:pPr>
        <w:spacing w:afterLines="0" w:after="0"/>
        <w:ind w:firstLineChars="0" w:firstLine="0"/>
        <w:rPr>
          <w:rFonts w:hint="eastAsia"/>
        </w:rPr>
      </w:pPr>
    </w:p>
    <w:p w14:paraId="50DA5585" w14:textId="77777777" w:rsidR="00C1591E" w:rsidRPr="00C1591E" w:rsidRDefault="00C1591E" w:rsidP="00C1591E">
      <w:pPr>
        <w:widowControl/>
        <w:shd w:val="clear" w:color="auto" w:fill="FFFFFF"/>
        <w:spacing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知识点总结：</w:t>
      </w:r>
    </w:p>
    <w:p w14:paraId="630FBC69" w14:textId="77777777" w:rsidR="00C1591E" w:rsidRPr="00C1591E" w:rsidRDefault="00C1591E" w:rsidP="00C1591E">
      <w:pPr>
        <w:widowControl/>
        <w:numPr>
          <w:ilvl w:val="0"/>
          <w:numId w:val="8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元组（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Tuple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：元组是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Python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中的一个不可变序列类型，一旦创建就不能修改。</w:t>
      </w:r>
    </w:p>
    <w:p w14:paraId="6DBBF3F7" w14:textId="77777777" w:rsidR="00C1591E" w:rsidRPr="00C1591E" w:rsidRDefault="00C1591E" w:rsidP="00C1591E">
      <w:pPr>
        <w:widowControl/>
        <w:numPr>
          <w:ilvl w:val="0"/>
          <w:numId w:val="8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集合（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Set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：集合是一个无序的不重复元素序列。使用集合可以快速去除重复元素。</w:t>
      </w:r>
    </w:p>
    <w:p w14:paraId="5E8B332E" w14:textId="77777777" w:rsidR="00C1591E" w:rsidRPr="00C1591E" w:rsidRDefault="00C1591E" w:rsidP="00C1591E">
      <w:pPr>
        <w:widowControl/>
        <w:numPr>
          <w:ilvl w:val="0"/>
          <w:numId w:val="8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列表（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List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：列表是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Python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中的基本数据结构，是有序的，可以包含重复元素。</w:t>
      </w:r>
    </w:p>
    <w:p w14:paraId="1D374DA5" w14:textId="77777777" w:rsidR="00C1591E" w:rsidRPr="00C1591E" w:rsidRDefault="00C1591E" w:rsidP="00C1591E">
      <w:pPr>
        <w:widowControl/>
        <w:numPr>
          <w:ilvl w:val="0"/>
          <w:numId w:val="8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数据类型转换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：可以通过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set()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将元组转换为集合，然后通过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list()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将集合转换回列表。</w:t>
      </w:r>
    </w:p>
    <w:p w14:paraId="6DAA75ED" w14:textId="77777777" w:rsidR="00C1591E" w:rsidRPr="00C1591E" w:rsidRDefault="00C1591E" w:rsidP="00C1591E">
      <w:pPr>
        <w:widowControl/>
        <w:numPr>
          <w:ilvl w:val="0"/>
          <w:numId w:val="8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函数定义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def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关键字定义一个函数，并通过参数传递元组。</w:t>
      </w:r>
    </w:p>
    <w:p w14:paraId="37483409" w14:textId="1F3DD4C7" w:rsidR="00C1591E" w:rsidRPr="00C1591E" w:rsidRDefault="00C1591E" w:rsidP="00C1591E">
      <w:pPr>
        <w:widowControl/>
        <w:shd w:val="clear" w:color="auto" w:fill="FFFFFF"/>
        <w:spacing w:before="206" w:afterLines="0" w:after="360" w:line="360" w:lineRule="atLeast"/>
        <w:ind w:firstLineChars="0" w:firstLine="436"/>
        <w:jc w:val="left"/>
        <w:rPr>
          <w:rFonts w:ascii="Helvetica" w:hAnsi="Helvetica" w:cs="宋体" w:hint="eastAsia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这个程序首先定义了一个函数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remove_duplicates_from_tuple</w:t>
      </w:r>
      <w:proofErr w:type="spellEnd"/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，它接受一个元组作为参数。在函数内部，使用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set()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函数将元组转换为集合，自动去除重复元素。然后，使用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list()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将集合转换回列表，并返回这个新列表。最后，示例部分展示了如何调用这个函数，并打印结果。</w:t>
      </w:r>
    </w:p>
    <w:p w14:paraId="3463A1D7" w14:textId="77777777" w:rsidR="00D3712D" w:rsidRDefault="00000000" w:rsidP="00C1591E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7.</w:t>
      </w:r>
      <w:r>
        <w:rPr>
          <w:rFonts w:hint="eastAsia"/>
        </w:rPr>
        <w:t>有两个长度相同的元组，一组存放了动物名，一组存放了年龄。将两组数据进行一一合并，并形成一个字典并输出，输出</w:t>
      </w:r>
      <w:proofErr w:type="gramStart"/>
      <w:r>
        <w:rPr>
          <w:rFonts w:hint="eastAsia"/>
        </w:rPr>
        <w:t>时一行</w:t>
      </w:r>
      <w:proofErr w:type="gramEnd"/>
      <w:r>
        <w:rPr>
          <w:rFonts w:hint="eastAsia"/>
        </w:rPr>
        <w:t>一个数据。</w:t>
      </w:r>
    </w:p>
    <w:p w14:paraId="796EF41E" w14:textId="52A857D1" w:rsidR="00D3712D" w:rsidRDefault="00000000">
      <w:pPr>
        <w:spacing w:afterLines="0" w:after="0"/>
        <w:ind w:firstLineChars="0" w:firstLine="0"/>
        <w:rPr>
          <w:rFonts w:hint="eastAsia"/>
        </w:rPr>
      </w:pPr>
      <w:r>
        <w:rPr>
          <w:rFonts w:hint="eastAsia"/>
        </w:rPr>
        <w:t>答：</w:t>
      </w:r>
    </w:p>
    <w:p w14:paraId="2C07EAB3" w14:textId="62C8F693" w:rsidR="00C1591E" w:rsidRPr="00C1591E" w:rsidRDefault="00C1591E" w:rsidP="00C1591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/>
          <w:color w:val="080808"/>
          <w:kern w:val="0"/>
          <w:sz w:val="30"/>
          <w:szCs w:val="30"/>
        </w:rPr>
      </w:pP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定义两个长度相同的元组，存放动物名和年龄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animals = 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'Dog'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'Cat'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'Elephant'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'Giraffe'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>ages = (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4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3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7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2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使用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zip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函数将两个元组的元素配对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pairs =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zip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(animals, ages)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创建字典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animal_dict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dict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(pairs)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按要求输出字典，每个数据一行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for 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animal, age </w:t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in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animal_dict.</w:t>
      </w:r>
      <w:proofErr w:type="gram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items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gram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):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animal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 xml:space="preserve">: 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age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</w:p>
    <w:p w14:paraId="6B1603DA" w14:textId="77777777" w:rsidR="00C1591E" w:rsidRPr="00C1591E" w:rsidRDefault="00C1591E" w:rsidP="00C1591E">
      <w:pPr>
        <w:widowControl/>
        <w:shd w:val="clear" w:color="auto" w:fill="FFFFFF"/>
        <w:spacing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知识点总结：</w:t>
      </w:r>
    </w:p>
    <w:p w14:paraId="469EBBCE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元组（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Tuple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：元组是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Python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中的一个不可变序列类型，可以存放不同类型的数据。</w:t>
      </w:r>
    </w:p>
    <w:p w14:paraId="5297A02E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zip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函数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zip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函数可以将多个可迭代对象中对应的元素打包成一个个元组，然后返回由这些元组组成的迭代器。</w:t>
      </w:r>
    </w:p>
    <w:p w14:paraId="1DE8F674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字典（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Dictionary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：字典是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Python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中的一种数据结构，以键值对的形式存储数据，键必须是唯一的。</w:t>
      </w:r>
    </w:p>
    <w:p w14:paraId="0D438FA5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字典的创建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：可以使用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dict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函数和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zip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函数的输出来创建字典。</w:t>
      </w:r>
    </w:p>
    <w:p w14:paraId="73EA55B3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循环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循环用于遍历序列（如列表、元组、字典等）中的元素。</w:t>
      </w:r>
    </w:p>
    <w:p w14:paraId="7FE6AD08" w14:textId="77777777" w:rsidR="00C1591E" w:rsidRPr="00C1591E" w:rsidRDefault="00C1591E" w:rsidP="00C1591E">
      <w:pPr>
        <w:widowControl/>
        <w:numPr>
          <w:ilvl w:val="0"/>
          <w:numId w:val="9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格式化字符串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f-string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（格式化字符串字面值）来创建含有变量的字符串。</w:t>
      </w:r>
    </w:p>
    <w:p w14:paraId="30982619" w14:textId="304918D0" w:rsidR="00D3712D" w:rsidRPr="00C1591E" w:rsidRDefault="00C1591E" w:rsidP="00C1591E">
      <w:pPr>
        <w:widowControl/>
        <w:shd w:val="clear" w:color="auto" w:fill="FFFFFF"/>
        <w:spacing w:before="206" w:afterLines="0" w:after="360" w:line="360" w:lineRule="atLeast"/>
        <w:ind w:firstLineChars="0" w:firstLine="436"/>
        <w:jc w:val="left"/>
        <w:rPr>
          <w:rFonts w:ascii="Helvetica" w:hAnsi="Helvetica" w:cs="宋体" w:hint="eastAsia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这个程序首先定义了两个元组，分别存放动物名和年龄。然后使用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zip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函数将两个元组的元素配对。接着，使用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dict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函数将配对的元素转换成字典。最后，使用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循环遍历字典，并使用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f-string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格式化输出每个动物及其对应的年龄，每个数据一行。</w:t>
      </w:r>
    </w:p>
    <w:p w14:paraId="57FA6905" w14:textId="77777777" w:rsidR="00D3712D" w:rsidRDefault="00000000" w:rsidP="00C1591E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8.</w:t>
      </w:r>
      <w:r>
        <w:rPr>
          <w:rFonts w:hint="eastAsia"/>
        </w:rPr>
        <w:t>通过产生</w:t>
      </w:r>
      <w:r>
        <w:rPr>
          <w:rFonts w:hint="eastAsia"/>
        </w:rPr>
        <w:t>0~500</w:t>
      </w:r>
      <w:r>
        <w:rPr>
          <w:rFonts w:hint="eastAsia"/>
        </w:rPr>
        <w:t>范围内随机数的方法分别创建两个整数数据集合，要求每个集合中数据的个数分别超过</w:t>
      </w:r>
      <w:r>
        <w:rPr>
          <w:rFonts w:hint="eastAsia"/>
        </w:rPr>
        <w:t>200</w:t>
      </w:r>
      <w:r>
        <w:rPr>
          <w:rFonts w:hint="eastAsia"/>
        </w:rPr>
        <w:t>个。在此基础上实现：</w:t>
      </w:r>
    </w:p>
    <w:p w14:paraId="3C9BB9C9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）求两个集合中不同的数据，并进行显示。要求每行显示</w:t>
      </w:r>
      <w:r>
        <w:rPr>
          <w:rFonts w:hint="eastAsia"/>
        </w:rPr>
        <w:t>10</w:t>
      </w:r>
      <w:r>
        <w:rPr>
          <w:rFonts w:hint="eastAsia"/>
        </w:rPr>
        <w:t>条，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占</w:t>
      </w:r>
      <w:r>
        <w:rPr>
          <w:rFonts w:hint="eastAsia"/>
        </w:rPr>
        <w:t>5</w:t>
      </w:r>
      <w:r>
        <w:rPr>
          <w:rFonts w:hint="eastAsia"/>
        </w:rPr>
        <w:t>列，右对齐。</w:t>
      </w:r>
    </w:p>
    <w:p w14:paraId="3D332D1C" w14:textId="77777777" w:rsidR="00D3712D" w:rsidRDefault="00000000">
      <w:pPr>
        <w:spacing w:afterLines="0" w:after="0"/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）求出两个集合中相同的数据，并进行显示。要求每行显示</w:t>
      </w:r>
      <w:r>
        <w:rPr>
          <w:rFonts w:hint="eastAsia"/>
        </w:rPr>
        <w:t>10</w:t>
      </w:r>
      <w:r>
        <w:rPr>
          <w:rFonts w:hint="eastAsia"/>
        </w:rPr>
        <w:t>条，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占</w:t>
      </w:r>
      <w:r>
        <w:rPr>
          <w:rFonts w:hint="eastAsia"/>
        </w:rPr>
        <w:t>5</w:t>
      </w:r>
      <w:r>
        <w:rPr>
          <w:rFonts w:hint="eastAsia"/>
        </w:rPr>
        <w:t>列，右对齐。</w:t>
      </w:r>
    </w:p>
    <w:p w14:paraId="27F5EE55" w14:textId="15FCA242" w:rsidR="00C1591E" w:rsidRPr="00C1591E" w:rsidRDefault="00C1591E" w:rsidP="00C1591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0" w:after="360"/>
        <w:ind w:firstLineChars="0" w:firstLine="600"/>
        <w:jc w:val="left"/>
        <w:rPr>
          <w:rFonts w:ascii="Consolas" w:hAnsi="Consolas" w:cs="宋体"/>
          <w:color w:val="080808"/>
          <w:kern w:val="0"/>
          <w:sz w:val="30"/>
          <w:szCs w:val="30"/>
        </w:rPr>
      </w:pP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import 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random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产生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0~500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范围内的随机数，创建两个整数数据集合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set1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set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random.sample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range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501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),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201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set2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set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random.sample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range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501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),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201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1)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求两个集合中不同的数据，并显示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unique_numbers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set1.symmetric_difference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set2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 xml:space="preserve">"Unique numbers in </w:t>
      </w:r>
      <w:proofErr w:type="spellStart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set1</w:t>
      </w:r>
      <w:proofErr w:type="spellEnd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 xml:space="preserve"> and </w:t>
      </w:r>
      <w:proofErr w:type="spellStart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set2</w:t>
      </w:r>
      <w:proofErr w:type="spellEnd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:"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for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i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number </w:t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in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enumerate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unique_numbers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):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{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number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5d</w:t>
      </w:r>
      <w:proofErr w:type="spellEnd"/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660099"/>
          <w:kern w:val="0"/>
          <w:sz w:val="30"/>
          <w:szCs w:val="30"/>
        </w:rPr>
        <w:t>end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=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 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if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i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%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 xml:space="preserve">10 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==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0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: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   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()  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每行显示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10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个数后换行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2)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求出两个集合中相同的数据，并显示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common_numbers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set1.intersection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set2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\</w:t>
      </w:r>
      <w:proofErr w:type="spellStart"/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n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Common</w:t>
      </w:r>
      <w:proofErr w:type="spellEnd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 xml:space="preserve"> numbers in </w:t>
      </w:r>
      <w:proofErr w:type="spellStart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set1</w:t>
      </w:r>
      <w:proofErr w:type="spellEnd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 xml:space="preserve"> and </w:t>
      </w:r>
      <w:proofErr w:type="spellStart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set2</w:t>
      </w:r>
      <w:proofErr w:type="spellEnd"/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:"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for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i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number </w:t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in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enumerate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common_numbers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1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):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{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number</w:t>
      </w:r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5d</w:t>
      </w:r>
      <w:proofErr w:type="spellEnd"/>
      <w:r w:rsidRPr="00C1591E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r w:rsidRPr="00C1591E">
        <w:rPr>
          <w:rFonts w:ascii="Consolas" w:hAnsi="Consolas" w:cs="宋体"/>
          <w:color w:val="660099"/>
          <w:kern w:val="0"/>
          <w:sz w:val="30"/>
          <w:szCs w:val="30"/>
        </w:rPr>
        <w:t>end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=</w:t>
      </w:r>
      <w:r w:rsidRPr="00C1591E">
        <w:rPr>
          <w:rFonts w:ascii="Consolas" w:hAnsi="Consolas" w:cs="宋体"/>
          <w:color w:val="067D17"/>
          <w:kern w:val="0"/>
          <w:sz w:val="30"/>
          <w:szCs w:val="30"/>
        </w:rPr>
        <w:t>' '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Pr="00C1591E">
        <w:rPr>
          <w:rFonts w:ascii="Consolas" w:hAnsi="Consolas" w:cs="宋体"/>
          <w:color w:val="0033B3"/>
          <w:kern w:val="0"/>
          <w:sz w:val="30"/>
          <w:szCs w:val="30"/>
        </w:rPr>
        <w:t xml:space="preserve">if </w:t>
      </w:r>
      <w:proofErr w:type="spellStart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i</w:t>
      </w:r>
      <w:proofErr w:type="spellEnd"/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 %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 xml:space="preserve">10 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== </w:t>
      </w:r>
      <w:r w:rsidRPr="00C1591E">
        <w:rPr>
          <w:rFonts w:ascii="Consolas" w:hAnsi="Consolas" w:cs="宋体"/>
          <w:color w:val="1750EB"/>
          <w:kern w:val="0"/>
          <w:sz w:val="30"/>
          <w:szCs w:val="30"/>
        </w:rPr>
        <w:t>0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>: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    </w:t>
      </w:r>
      <w:r w:rsidRPr="00C1591E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Pr="00C1591E">
        <w:rPr>
          <w:rFonts w:ascii="Consolas" w:hAnsi="Consolas" w:cs="宋体"/>
          <w:color w:val="080808"/>
          <w:kern w:val="0"/>
          <w:sz w:val="30"/>
          <w:szCs w:val="30"/>
        </w:rPr>
        <w:t xml:space="preserve">()  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每行显示</w:t>
      </w:r>
      <w:r w:rsidRPr="00C1591E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10</w:t>
      </w:r>
      <w:r w:rsidRPr="00C1591E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个数后换行</w:t>
      </w:r>
    </w:p>
    <w:p w14:paraId="0BF6FFF7" w14:textId="77777777" w:rsidR="00C1591E" w:rsidRPr="00C1591E" w:rsidRDefault="00C1591E" w:rsidP="00C1591E">
      <w:pPr>
        <w:widowControl/>
        <w:shd w:val="clear" w:color="auto" w:fill="FFFFFF"/>
        <w:spacing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lastRenderedPageBreak/>
        <w:t>知识点总结：</w:t>
      </w:r>
    </w:p>
    <w:p w14:paraId="1DC66ED1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random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模块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Python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的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random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模块包含用于生成随机数的函数。</w:t>
      </w:r>
    </w:p>
    <w:p w14:paraId="6095FFBD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proofErr w:type="spellStart"/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random.sample</w:t>
      </w:r>
      <w:proofErr w:type="spellEnd"/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：从指定的序列中随机选择指定数量的不重复元素。</w:t>
      </w:r>
    </w:p>
    <w:p w14:paraId="7580CC9D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集合（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Set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）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：集合是一个无序的不重复元素序列。</w:t>
      </w:r>
    </w:p>
    <w:p w14:paraId="69368830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集合操作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</w:p>
    <w:p w14:paraId="6C137BAB" w14:textId="77777777" w:rsidR="00C1591E" w:rsidRPr="00C1591E" w:rsidRDefault="00C1591E" w:rsidP="00C1591E">
      <w:pPr>
        <w:widowControl/>
        <w:numPr>
          <w:ilvl w:val="1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symmetric_difference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：返回两个集合中不重复的元素集合。</w:t>
      </w:r>
    </w:p>
    <w:p w14:paraId="427C2DFB" w14:textId="77777777" w:rsidR="00C1591E" w:rsidRPr="00C1591E" w:rsidRDefault="00C1591E" w:rsidP="00C1591E">
      <w:pPr>
        <w:widowControl/>
        <w:numPr>
          <w:ilvl w:val="1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intersection()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：返回两个集合的交集。</w:t>
      </w:r>
    </w:p>
    <w:p w14:paraId="30FCCE86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格式化字符串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f-string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（格式化字符串字面值）来格式化输出，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{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number:5d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}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表示数字占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5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个字符宽度，右对齐。</w:t>
      </w:r>
    </w:p>
    <w:p w14:paraId="6D8BCA70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循环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循环用于遍历集合中的元素。</w:t>
      </w:r>
    </w:p>
    <w:p w14:paraId="26E209C6" w14:textId="77777777" w:rsidR="00C1591E" w:rsidRPr="00C1591E" w:rsidRDefault="00C1591E" w:rsidP="00C1591E">
      <w:pPr>
        <w:widowControl/>
        <w:numPr>
          <w:ilvl w:val="0"/>
          <w:numId w:val="10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enumerate()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enumerate()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函数用于在循环中获取每个元素的索引和值。</w:t>
      </w:r>
    </w:p>
    <w:p w14:paraId="489DB7BD" w14:textId="77777777" w:rsidR="00C1591E" w:rsidRPr="00C1591E" w:rsidRDefault="00C1591E" w:rsidP="00C1591E">
      <w:pPr>
        <w:widowControl/>
        <w:shd w:val="clear" w:color="auto" w:fill="FFFFFF"/>
        <w:spacing w:before="206" w:afterLines="0" w:after="360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这个程序首先使用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random.sample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函数在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0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到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500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的范围内生成两个集合，每个集合包含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201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个不重复的随机整数。然后，使用集合的</w:t>
      </w:r>
      <w:proofErr w:type="spellStart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symmetric_difference</w:t>
      </w:r>
      <w:proofErr w:type="spellEnd"/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方法找到两个集合中不同的元素，并使用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intersection()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方法找到相同的元素。最后，使用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循环和</w:t>
      </w:r>
      <w:r w:rsidRPr="00C1591E">
        <w:rPr>
          <w:rFonts w:ascii="宋体" w:hAnsi="宋体" w:cs="宋体"/>
          <w:color w:val="060607"/>
          <w:spacing w:val="4"/>
          <w:kern w:val="0"/>
          <w:sz w:val="21"/>
          <w:szCs w:val="21"/>
        </w:rPr>
        <w:t>enumerate()</w:t>
      </w:r>
      <w:r w:rsidRPr="00C1591E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函数遍历这些元素，并按照要求格式化输出。</w:t>
      </w:r>
    </w:p>
    <w:p w14:paraId="6F118955" w14:textId="77777777" w:rsidR="00C1591E" w:rsidRPr="00C1591E" w:rsidRDefault="00C1591E">
      <w:pPr>
        <w:spacing w:afterLines="0" w:after="0"/>
        <w:ind w:firstLineChars="0" w:firstLine="0"/>
        <w:rPr>
          <w:rFonts w:hint="eastAsia"/>
        </w:rPr>
      </w:pPr>
    </w:p>
    <w:p w14:paraId="6042D7B3" w14:textId="77777777" w:rsidR="00D3712D" w:rsidRDefault="00D3712D">
      <w:pPr>
        <w:spacing w:afterLines="0" w:after="0"/>
        <w:ind w:firstLineChars="0" w:firstLine="0"/>
      </w:pPr>
    </w:p>
    <w:p w14:paraId="6807F1DD" w14:textId="77777777" w:rsidR="00C1591E" w:rsidRDefault="00C1591E">
      <w:pPr>
        <w:spacing w:afterLines="0" w:after="0"/>
        <w:ind w:firstLineChars="0" w:firstLine="0"/>
      </w:pPr>
    </w:p>
    <w:p w14:paraId="282E0941" w14:textId="77777777" w:rsidR="00C1591E" w:rsidRDefault="00C1591E">
      <w:pPr>
        <w:spacing w:afterLines="0" w:after="0"/>
        <w:ind w:firstLineChars="0" w:firstLine="0"/>
      </w:pPr>
    </w:p>
    <w:p w14:paraId="0B5F0D23" w14:textId="77777777" w:rsidR="00C1591E" w:rsidRDefault="00C1591E">
      <w:pPr>
        <w:spacing w:afterLines="0" w:after="0"/>
        <w:ind w:firstLineChars="0" w:firstLine="0"/>
      </w:pPr>
    </w:p>
    <w:p w14:paraId="680CE4FB" w14:textId="77777777" w:rsidR="00C1591E" w:rsidRDefault="00C1591E">
      <w:pPr>
        <w:spacing w:afterLines="0" w:after="0"/>
        <w:ind w:firstLineChars="0" w:firstLine="0"/>
      </w:pPr>
    </w:p>
    <w:p w14:paraId="4D015108" w14:textId="77777777" w:rsidR="00C1591E" w:rsidRDefault="00C1591E">
      <w:pPr>
        <w:spacing w:afterLines="0" w:after="0"/>
        <w:ind w:firstLineChars="0" w:firstLine="0"/>
      </w:pPr>
    </w:p>
    <w:p w14:paraId="63C47BD7" w14:textId="77777777" w:rsidR="00C1591E" w:rsidRDefault="00C1591E">
      <w:pPr>
        <w:spacing w:afterLines="0" w:after="0"/>
        <w:ind w:firstLineChars="0" w:firstLine="0"/>
      </w:pPr>
    </w:p>
    <w:p w14:paraId="570C9459" w14:textId="77777777" w:rsidR="00C1591E" w:rsidRDefault="00C1591E">
      <w:pPr>
        <w:spacing w:afterLines="0" w:after="0"/>
        <w:ind w:firstLineChars="0" w:firstLine="0"/>
      </w:pPr>
    </w:p>
    <w:p w14:paraId="670B9470" w14:textId="77777777" w:rsidR="00C1591E" w:rsidRDefault="00C1591E">
      <w:pPr>
        <w:spacing w:afterLines="0" w:after="0"/>
        <w:ind w:firstLineChars="0" w:firstLine="0"/>
      </w:pPr>
    </w:p>
    <w:p w14:paraId="3B887800" w14:textId="77777777" w:rsidR="00C1591E" w:rsidRDefault="00C1591E">
      <w:pPr>
        <w:spacing w:afterLines="0" w:after="0"/>
        <w:ind w:firstLineChars="0" w:firstLine="0"/>
      </w:pPr>
    </w:p>
    <w:p w14:paraId="5C42487E" w14:textId="77777777" w:rsidR="00C1591E" w:rsidRDefault="00C1591E">
      <w:pPr>
        <w:spacing w:afterLines="0" w:after="0"/>
        <w:ind w:firstLineChars="0" w:firstLine="0"/>
      </w:pPr>
    </w:p>
    <w:p w14:paraId="46B060E4" w14:textId="77777777" w:rsidR="00C1591E" w:rsidRDefault="00C1591E">
      <w:pPr>
        <w:spacing w:afterLines="0" w:after="0"/>
        <w:ind w:firstLineChars="0" w:firstLine="0"/>
      </w:pPr>
    </w:p>
    <w:p w14:paraId="4DC3BF11" w14:textId="77777777" w:rsidR="00C1591E" w:rsidRDefault="00C1591E">
      <w:pPr>
        <w:spacing w:afterLines="0" w:after="0"/>
        <w:ind w:firstLineChars="0" w:firstLine="0"/>
      </w:pPr>
    </w:p>
    <w:p w14:paraId="4ED35539" w14:textId="77777777" w:rsidR="00C1591E" w:rsidRDefault="00C1591E">
      <w:pPr>
        <w:spacing w:afterLines="0" w:after="0"/>
        <w:ind w:firstLineChars="0" w:firstLine="0"/>
      </w:pPr>
    </w:p>
    <w:p w14:paraId="772272DA" w14:textId="77777777" w:rsidR="00C1591E" w:rsidRDefault="00C1591E">
      <w:pPr>
        <w:spacing w:afterLines="0" w:after="0"/>
        <w:ind w:firstLineChars="0" w:firstLine="0"/>
      </w:pPr>
    </w:p>
    <w:p w14:paraId="45A45A53" w14:textId="77777777" w:rsidR="00C1591E" w:rsidRDefault="00C1591E">
      <w:pPr>
        <w:spacing w:afterLines="0" w:after="0"/>
        <w:ind w:firstLineChars="0" w:firstLine="0"/>
      </w:pPr>
    </w:p>
    <w:p w14:paraId="5BF7B080" w14:textId="77777777" w:rsidR="00C1591E" w:rsidRDefault="00C1591E">
      <w:pPr>
        <w:spacing w:afterLines="0" w:after="0"/>
        <w:ind w:firstLineChars="0" w:firstLine="0"/>
      </w:pPr>
    </w:p>
    <w:p w14:paraId="1A7B2617" w14:textId="77777777" w:rsidR="00C1591E" w:rsidRDefault="00C1591E">
      <w:pPr>
        <w:spacing w:afterLines="0" w:after="0"/>
        <w:ind w:firstLineChars="0" w:firstLine="0"/>
      </w:pPr>
    </w:p>
    <w:p w14:paraId="657501FB" w14:textId="77777777" w:rsidR="00C1591E" w:rsidRDefault="00C1591E">
      <w:pPr>
        <w:spacing w:afterLines="0" w:after="0"/>
        <w:ind w:firstLineChars="0" w:firstLine="0"/>
      </w:pPr>
    </w:p>
    <w:p w14:paraId="45347578" w14:textId="77777777" w:rsidR="00C1591E" w:rsidRDefault="00C1591E">
      <w:pPr>
        <w:spacing w:afterLines="0" w:after="0"/>
        <w:ind w:firstLineChars="0" w:firstLine="0"/>
      </w:pPr>
    </w:p>
    <w:p w14:paraId="643D94F8" w14:textId="77777777" w:rsidR="00C1591E" w:rsidRDefault="00C1591E">
      <w:pPr>
        <w:spacing w:afterLines="0" w:after="0"/>
        <w:ind w:firstLineChars="0" w:firstLine="0"/>
      </w:pPr>
    </w:p>
    <w:p w14:paraId="0AC6251F" w14:textId="77777777" w:rsidR="00D3712D" w:rsidRDefault="00D3712D">
      <w:pPr>
        <w:spacing w:afterLines="0" w:after="0"/>
        <w:ind w:firstLineChars="0" w:firstLine="0"/>
        <w:rPr>
          <w:rFonts w:hint="eastAsia"/>
        </w:rPr>
      </w:pPr>
    </w:p>
    <w:p w14:paraId="6E8ACB3C" w14:textId="77777777" w:rsidR="00D3712D" w:rsidRDefault="00000000" w:rsidP="002D06A0">
      <w:pPr>
        <w:spacing w:afterLines="0" w:after="0"/>
        <w:ind w:firstLineChars="0" w:firstLine="0"/>
        <w:outlineLvl w:val="1"/>
      </w:pPr>
      <w:r>
        <w:rPr>
          <w:rFonts w:hint="eastAsia"/>
        </w:rPr>
        <w:lastRenderedPageBreak/>
        <w:t>11.</w:t>
      </w:r>
      <w:r>
        <w:rPr>
          <w:rFonts w:hint="eastAsia"/>
        </w:rPr>
        <w:t>已知骑车比走路快，但是寻车、开锁、锁车都需要消耗时间。假设寻车和开锁合计耗时</w:t>
      </w:r>
      <w:proofErr w:type="spellStart"/>
      <w:r>
        <w:rPr>
          <w:rFonts w:hint="eastAsia"/>
        </w:rPr>
        <w:t>27s</w:t>
      </w:r>
      <w:proofErr w:type="spellEnd"/>
      <w:r>
        <w:rPr>
          <w:rFonts w:hint="eastAsia"/>
        </w:rPr>
        <w:t>，锁车需要</w:t>
      </w:r>
      <w:proofErr w:type="spellStart"/>
      <w:r>
        <w:rPr>
          <w:rFonts w:hint="eastAsia"/>
        </w:rPr>
        <w:t>23s</w:t>
      </w:r>
      <w:proofErr w:type="spellEnd"/>
      <w:r>
        <w:rPr>
          <w:rFonts w:hint="eastAsia"/>
        </w:rPr>
        <w:t>，步行速度是</w:t>
      </w:r>
      <w:proofErr w:type="spellStart"/>
      <w:r>
        <w:rPr>
          <w:rFonts w:hint="eastAsia"/>
        </w:rPr>
        <w:t>1.2m</w:t>
      </w:r>
      <w:proofErr w:type="spellEnd"/>
      <w:r>
        <w:rPr>
          <w:rFonts w:hint="eastAsia"/>
        </w:rPr>
        <w:t>/s</w:t>
      </w:r>
      <w:r>
        <w:rPr>
          <w:rFonts w:hint="eastAsia"/>
        </w:rPr>
        <w:t>，骑车速度是</w:t>
      </w:r>
      <w:proofErr w:type="spellStart"/>
      <w:r>
        <w:rPr>
          <w:rFonts w:hint="eastAsia"/>
        </w:rPr>
        <w:t>3m</w:t>
      </w:r>
      <w:proofErr w:type="spellEnd"/>
      <w:r>
        <w:rPr>
          <w:rFonts w:hint="eastAsia"/>
        </w:rPr>
        <w:t>/s</w:t>
      </w:r>
      <w:r>
        <w:rPr>
          <w:rFonts w:hint="eastAsia"/>
        </w:rPr>
        <w:t>。请编写程序让用户输入一个以</w:t>
      </w:r>
      <w:r>
        <w:rPr>
          <w:rFonts w:hint="eastAsia"/>
        </w:rPr>
        <w:t>m</w:t>
      </w:r>
      <w:r>
        <w:rPr>
          <w:rFonts w:hint="eastAsia"/>
        </w:rPr>
        <w:t>为单位的距离，判断骑车速度快还是步行速度快。</w:t>
      </w:r>
    </w:p>
    <w:p w14:paraId="7F00700B" w14:textId="30E8025E" w:rsidR="002D06A0" w:rsidRPr="002D06A0" w:rsidRDefault="00000000" w:rsidP="002D06A0">
      <w:pPr>
        <w:spacing w:afterLines="0" w:after="0"/>
        <w:ind w:firstLineChars="0" w:firstLine="0"/>
      </w:pPr>
      <w:r>
        <w:rPr>
          <w:rFonts w:hint="eastAsia"/>
        </w:rPr>
        <w:t>答：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color w:val="0033B3"/>
          <w:kern w:val="0"/>
          <w:sz w:val="30"/>
          <w:szCs w:val="30"/>
        </w:rPr>
        <w:t xml:space="preserve">def </w:t>
      </w:r>
      <w:proofErr w:type="spellStart"/>
      <w:r w:rsidR="002D06A0" w:rsidRPr="002D06A0">
        <w:rPr>
          <w:rFonts w:ascii="Consolas" w:hAnsi="Consolas" w:cs="宋体"/>
          <w:color w:val="00627A"/>
          <w:kern w:val="0"/>
          <w:sz w:val="30"/>
          <w:szCs w:val="30"/>
        </w:rPr>
        <w:t>calculate_time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(distance,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find_and_unlock_time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):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计算步行时间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  <w:t xml:space="preserve">   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distance /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计算骑车时间（包括找车、开锁、锁车的时间）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  <w:t xml:space="preserve">   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distance /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+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find_and_unlock_time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+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2D06A0" w:rsidRPr="002D06A0">
        <w:rPr>
          <w:rFonts w:ascii="Consolas" w:hAnsi="Consolas" w:cs="宋体"/>
          <w:color w:val="0033B3"/>
          <w:kern w:val="0"/>
          <w:sz w:val="30"/>
          <w:szCs w:val="30"/>
        </w:rPr>
        <w:t xml:space="preserve">return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已知参数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2D06A0" w:rsidRPr="002D06A0">
        <w:rPr>
          <w:rFonts w:ascii="Consolas" w:hAnsi="Consolas" w:cs="宋体"/>
          <w:color w:val="1750EB"/>
          <w:kern w:val="0"/>
          <w:sz w:val="30"/>
          <w:szCs w:val="30"/>
        </w:rPr>
        <w:t xml:space="preserve">1.2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步行速度，单位：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m/s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br/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2D06A0" w:rsidRPr="002D06A0">
        <w:rPr>
          <w:rFonts w:ascii="Consolas" w:hAnsi="Consolas" w:cs="宋体"/>
          <w:color w:val="1750EB"/>
          <w:kern w:val="0"/>
          <w:sz w:val="30"/>
          <w:szCs w:val="30"/>
        </w:rPr>
        <w:t xml:space="preserve">3  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骑车速度，单位：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m/s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br/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find_and_unlock_time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2D06A0" w:rsidRPr="002D06A0">
        <w:rPr>
          <w:rFonts w:ascii="Consolas" w:hAnsi="Consolas" w:cs="宋体"/>
          <w:color w:val="1750EB"/>
          <w:kern w:val="0"/>
          <w:sz w:val="30"/>
          <w:szCs w:val="30"/>
        </w:rPr>
        <w:t xml:space="preserve">27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寻车和开锁时间，单位：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s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br/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r w:rsidR="002D06A0" w:rsidRPr="002D06A0">
        <w:rPr>
          <w:rFonts w:ascii="Consolas" w:hAnsi="Consolas" w:cs="宋体"/>
          <w:color w:val="1750EB"/>
          <w:kern w:val="0"/>
          <w:sz w:val="30"/>
          <w:szCs w:val="30"/>
        </w:rPr>
        <w:t xml:space="preserve">23         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锁车时间，单位：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>s</w:t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br/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用户输入距离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distance = </w:t>
      </w:r>
      <w:r w:rsidR="002D06A0" w:rsidRPr="002D06A0">
        <w:rPr>
          <w:rFonts w:ascii="Consolas" w:hAnsi="Consolas" w:cs="宋体"/>
          <w:color w:val="000080"/>
          <w:kern w:val="0"/>
          <w:sz w:val="30"/>
          <w:szCs w:val="30"/>
        </w:rPr>
        <w:t>float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="002D06A0" w:rsidRPr="002D06A0">
        <w:rPr>
          <w:rFonts w:ascii="Consolas" w:hAnsi="Consolas" w:cs="宋体"/>
          <w:color w:val="000080"/>
          <w:kern w:val="0"/>
          <w:sz w:val="30"/>
          <w:szCs w:val="30"/>
        </w:rPr>
        <w:t>input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="002D06A0" w:rsidRPr="002D06A0">
        <w:rPr>
          <w:rFonts w:ascii="宋体" w:hAnsi="宋体" w:cs="宋体" w:hint="eastAsia"/>
          <w:color w:val="067D17"/>
          <w:kern w:val="0"/>
          <w:sz w:val="30"/>
          <w:szCs w:val="30"/>
        </w:rPr>
        <w:t>请输入距离（单位：米）：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))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计算时间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=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calculate_time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(distance,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cycling_speed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find_and_unlock_time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,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lock_time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i/>
          <w:iCs/>
          <w:color w:val="8C8C8C"/>
          <w:kern w:val="0"/>
          <w:sz w:val="30"/>
          <w:szCs w:val="30"/>
        </w:rPr>
        <w:t xml:space="preserve"># 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t>输出结果</w:t>
      </w:r>
      <w:r w:rsidR="002D06A0" w:rsidRPr="002D06A0">
        <w:rPr>
          <w:rFonts w:ascii="宋体" w:hAnsi="宋体" w:cs="宋体" w:hint="eastAsia"/>
          <w:i/>
          <w:iCs/>
          <w:color w:val="8C8C8C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color w:val="0033B3"/>
          <w:kern w:val="0"/>
          <w:sz w:val="30"/>
          <w:szCs w:val="30"/>
        </w:rPr>
        <w:lastRenderedPageBreak/>
        <w:t xml:space="preserve">if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 xml:space="preserve"> &lt; </w:t>
      </w:r>
      <w:proofErr w:type="spellStart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cycling_time</w:t>
      </w:r>
      <w:proofErr w:type="spellEnd"/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: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2D06A0" w:rsidRPr="002D06A0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="002D06A0" w:rsidRPr="002D06A0">
        <w:rPr>
          <w:rFonts w:ascii="宋体" w:hAnsi="宋体" w:cs="宋体" w:hint="eastAsia"/>
          <w:color w:val="067D17"/>
          <w:kern w:val="0"/>
          <w:sz w:val="30"/>
          <w:szCs w:val="30"/>
        </w:rPr>
        <w:t>步行更快。步行所需时间：</w:t>
      </w:r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walking_time</w:t>
      </w:r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.</w:t>
      </w:r>
      <w:proofErr w:type="spellStart"/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2f</w:t>
      </w:r>
      <w:proofErr w:type="spellEnd"/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="002D06A0" w:rsidRPr="002D06A0">
        <w:rPr>
          <w:rFonts w:ascii="宋体" w:hAnsi="宋体" w:cs="宋体" w:hint="eastAsia"/>
          <w:color w:val="067D17"/>
          <w:kern w:val="0"/>
          <w:sz w:val="30"/>
          <w:szCs w:val="30"/>
        </w:rPr>
        <w:t>秒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)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</w:r>
      <w:r w:rsidR="002D06A0" w:rsidRPr="002D06A0">
        <w:rPr>
          <w:rFonts w:ascii="Consolas" w:hAnsi="Consolas" w:cs="宋体"/>
          <w:color w:val="0033B3"/>
          <w:kern w:val="0"/>
          <w:sz w:val="30"/>
          <w:szCs w:val="30"/>
        </w:rPr>
        <w:t>else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: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br/>
        <w:t xml:space="preserve">    </w:t>
      </w:r>
      <w:r w:rsidR="002D06A0" w:rsidRPr="002D06A0">
        <w:rPr>
          <w:rFonts w:ascii="Consolas" w:hAnsi="Consolas" w:cs="宋体"/>
          <w:color w:val="000080"/>
          <w:kern w:val="0"/>
          <w:sz w:val="30"/>
          <w:szCs w:val="30"/>
        </w:rPr>
        <w:t>print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(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f"</w:t>
      </w:r>
      <w:r w:rsidR="002D06A0" w:rsidRPr="002D06A0">
        <w:rPr>
          <w:rFonts w:ascii="宋体" w:hAnsi="宋体" w:cs="宋体" w:hint="eastAsia"/>
          <w:color w:val="067D17"/>
          <w:kern w:val="0"/>
          <w:sz w:val="30"/>
          <w:szCs w:val="30"/>
        </w:rPr>
        <w:t>骑车更快。骑车所需时间：</w:t>
      </w:r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{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cycling_time</w:t>
      </w:r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: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.</w:t>
      </w:r>
      <w:proofErr w:type="spellStart"/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2f</w:t>
      </w:r>
      <w:proofErr w:type="spellEnd"/>
      <w:r w:rsidR="002D06A0" w:rsidRPr="002D06A0">
        <w:rPr>
          <w:rFonts w:ascii="Consolas" w:hAnsi="Consolas" w:cs="宋体"/>
          <w:color w:val="0037A6"/>
          <w:kern w:val="0"/>
          <w:sz w:val="30"/>
          <w:szCs w:val="30"/>
        </w:rPr>
        <w:t>}</w:t>
      </w:r>
      <w:r w:rsidR="002D06A0" w:rsidRPr="002D06A0">
        <w:rPr>
          <w:rFonts w:ascii="宋体" w:hAnsi="宋体" w:cs="宋体" w:hint="eastAsia"/>
          <w:color w:val="067D17"/>
          <w:kern w:val="0"/>
          <w:sz w:val="30"/>
          <w:szCs w:val="30"/>
        </w:rPr>
        <w:t>秒</w:t>
      </w:r>
      <w:r w:rsidR="002D06A0" w:rsidRPr="002D06A0">
        <w:rPr>
          <w:rFonts w:ascii="Consolas" w:hAnsi="Consolas" w:cs="宋体"/>
          <w:color w:val="067D17"/>
          <w:kern w:val="0"/>
          <w:sz w:val="30"/>
          <w:szCs w:val="30"/>
        </w:rPr>
        <w:t>"</w:t>
      </w:r>
      <w:r w:rsidR="002D06A0" w:rsidRPr="002D06A0">
        <w:rPr>
          <w:rFonts w:ascii="Consolas" w:hAnsi="Consolas" w:cs="宋体"/>
          <w:color w:val="080808"/>
          <w:kern w:val="0"/>
          <w:sz w:val="30"/>
          <w:szCs w:val="30"/>
        </w:rPr>
        <w:t>)</w:t>
      </w:r>
    </w:p>
    <w:p w14:paraId="223BCAF4" w14:textId="77777777" w:rsidR="002D06A0" w:rsidRPr="002D06A0" w:rsidRDefault="002D06A0">
      <w:pPr>
        <w:spacing w:afterLines="0" w:after="0"/>
        <w:ind w:firstLineChars="0" w:firstLine="0"/>
        <w:rPr>
          <w:rFonts w:hint="eastAsia"/>
        </w:rPr>
      </w:pPr>
    </w:p>
    <w:p w14:paraId="6990ED36" w14:textId="77777777" w:rsidR="002D06A0" w:rsidRPr="002D06A0" w:rsidRDefault="002D06A0" w:rsidP="002D06A0">
      <w:pPr>
        <w:widowControl/>
        <w:numPr>
          <w:ilvl w:val="0"/>
          <w:numId w:val="2"/>
        </w:numPr>
        <w:shd w:val="clear" w:color="auto" w:fill="FFFFFF"/>
        <w:spacing w:before="274" w:afterLines="0" w:after="360" w:line="360" w:lineRule="atLeast"/>
        <w:ind w:firstLineChars="0" w:firstLine="454"/>
        <w:jc w:val="left"/>
        <w:outlineLvl w:val="2"/>
        <w:rPr>
          <w:rFonts w:ascii="Helvetica" w:hAnsi="Helvetica" w:cs="宋体"/>
          <w:b/>
          <w:bCs/>
          <w:color w:val="060607"/>
          <w:spacing w:val="8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8"/>
          <w:kern w:val="0"/>
          <w:sz w:val="21"/>
          <w:szCs w:val="21"/>
        </w:rPr>
        <w:t>知识点总结：</w:t>
      </w:r>
    </w:p>
    <w:p w14:paraId="77E90F53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函数定义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def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关键字定义了一个函数</w:t>
      </w:r>
      <w:proofErr w:type="spellStart"/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calculate_time</w:t>
      </w:r>
      <w:proofErr w:type="spellEnd"/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，用于计算两种方式的时间。</w:t>
      </w:r>
    </w:p>
    <w:p w14:paraId="42FDD3C5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参数传递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：函数定义时，将速度、时间等参数作为参数传递给函数。</w:t>
      </w:r>
    </w:p>
    <w:p w14:paraId="1EB206B5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输入获取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input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函数获取用户输入的距离，并使用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float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将其转换为浮点数，以便进行计算。</w:t>
      </w:r>
    </w:p>
    <w:p w14:paraId="2EB814F0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算术运算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：在函数内部，使用基本的算术运算符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/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来计算时间。</w:t>
      </w:r>
    </w:p>
    <w:p w14:paraId="67080417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100" w:afterAutospacing="1" w:line="360" w:lineRule="atLeast"/>
        <w:ind w:firstLineChars="0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条件判断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if-else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语句来判断哪种方式更快，并输出相应的结果。</w:t>
      </w:r>
    </w:p>
    <w:p w14:paraId="3991DC71" w14:textId="77777777" w:rsidR="002D06A0" w:rsidRPr="002D06A0" w:rsidRDefault="002D06A0" w:rsidP="002D06A0">
      <w:pPr>
        <w:widowControl/>
        <w:numPr>
          <w:ilvl w:val="0"/>
          <w:numId w:val="11"/>
        </w:numPr>
        <w:shd w:val="clear" w:color="auto" w:fill="FFFFFF"/>
        <w:spacing w:before="100" w:beforeAutospacing="1" w:afterLines="0" w:after="360" w:afterAutospacing="1" w:line="360" w:lineRule="atLeast"/>
        <w:ind w:firstLineChars="0" w:firstLine="436"/>
        <w:jc w:val="left"/>
        <w:rPr>
          <w:rFonts w:ascii="Helvetica" w:hAnsi="Helvetica" w:cs="宋体"/>
          <w:color w:val="060607"/>
          <w:spacing w:val="4"/>
          <w:kern w:val="0"/>
          <w:sz w:val="21"/>
          <w:szCs w:val="21"/>
        </w:rPr>
      </w:pPr>
      <w:r w:rsidRPr="002D06A0">
        <w:rPr>
          <w:rFonts w:ascii="Helvetica" w:hAnsi="Helvetica" w:cs="宋体"/>
          <w:b/>
          <w:bCs/>
          <w:color w:val="060607"/>
          <w:spacing w:val="4"/>
          <w:kern w:val="0"/>
          <w:sz w:val="21"/>
          <w:szCs w:val="21"/>
        </w:rPr>
        <w:t>格式化输出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：使用</w:t>
      </w:r>
      <w:r w:rsidRPr="002D06A0">
        <w:rPr>
          <w:rFonts w:ascii="宋体" w:hAnsi="宋体" w:cs="宋体"/>
          <w:color w:val="060607"/>
          <w:spacing w:val="4"/>
          <w:kern w:val="0"/>
          <w:sz w:val="21"/>
          <w:szCs w:val="21"/>
        </w:rPr>
        <w:t>format</w:t>
      </w:r>
      <w:r w:rsidRPr="002D06A0">
        <w:rPr>
          <w:rFonts w:ascii="Helvetica" w:hAnsi="Helvetica" w:cs="宋体"/>
          <w:color w:val="060607"/>
          <w:spacing w:val="4"/>
          <w:kern w:val="0"/>
          <w:sz w:val="21"/>
          <w:szCs w:val="21"/>
        </w:rPr>
        <w:t>方法对输出的时间进行格式化，保留两位小数。</w:t>
      </w:r>
    </w:p>
    <w:p w14:paraId="6A0B5F82" w14:textId="77777777" w:rsidR="00D3712D" w:rsidRDefault="00D3712D">
      <w:pPr>
        <w:spacing w:afterLines="0" w:after="0"/>
        <w:ind w:firstLineChars="0" w:firstLine="0"/>
      </w:pPr>
    </w:p>
    <w:p w14:paraId="0DEDC421" w14:textId="77777777" w:rsidR="002D06A0" w:rsidRDefault="002D06A0">
      <w:pPr>
        <w:spacing w:afterLines="0" w:after="0"/>
        <w:ind w:firstLineChars="0" w:firstLine="0"/>
      </w:pPr>
    </w:p>
    <w:p w14:paraId="4251D3F5" w14:textId="77777777" w:rsidR="002D06A0" w:rsidRDefault="002D06A0">
      <w:pPr>
        <w:spacing w:afterLines="0" w:after="0"/>
        <w:ind w:firstLineChars="0" w:firstLine="0"/>
      </w:pPr>
    </w:p>
    <w:p w14:paraId="3F662D36" w14:textId="77777777" w:rsidR="002D06A0" w:rsidRDefault="002D06A0">
      <w:pPr>
        <w:spacing w:afterLines="0" w:after="0"/>
        <w:ind w:firstLineChars="0" w:firstLine="0"/>
      </w:pPr>
    </w:p>
    <w:p w14:paraId="55430F93" w14:textId="77777777" w:rsidR="002D06A0" w:rsidRDefault="002D06A0">
      <w:pPr>
        <w:spacing w:afterLines="0" w:after="0"/>
        <w:ind w:firstLineChars="0" w:firstLine="0"/>
      </w:pPr>
    </w:p>
    <w:p w14:paraId="49771978" w14:textId="77777777" w:rsidR="002D06A0" w:rsidRDefault="002D06A0">
      <w:pPr>
        <w:spacing w:afterLines="0" w:after="0"/>
        <w:ind w:firstLineChars="0" w:firstLine="0"/>
      </w:pPr>
    </w:p>
    <w:p w14:paraId="4E369B5B" w14:textId="77777777" w:rsidR="002D06A0" w:rsidRDefault="002D06A0">
      <w:pPr>
        <w:spacing w:afterLines="0" w:after="0"/>
        <w:ind w:firstLineChars="0" w:firstLine="0"/>
      </w:pPr>
    </w:p>
    <w:p w14:paraId="3FB6118A" w14:textId="77777777" w:rsidR="002D06A0" w:rsidRDefault="002D06A0">
      <w:pPr>
        <w:spacing w:afterLines="0" w:after="0"/>
        <w:ind w:firstLineChars="0" w:firstLine="0"/>
      </w:pPr>
    </w:p>
    <w:p w14:paraId="0E52587F" w14:textId="77777777" w:rsidR="002D06A0" w:rsidRDefault="002D06A0">
      <w:pPr>
        <w:spacing w:afterLines="0" w:after="0"/>
        <w:ind w:firstLineChars="0" w:firstLine="0"/>
      </w:pPr>
    </w:p>
    <w:p w14:paraId="7ADAC30E" w14:textId="28DBC696" w:rsidR="00D3712D" w:rsidRDefault="00D3712D">
      <w:pPr>
        <w:spacing w:afterLines="0" w:after="0"/>
        <w:ind w:firstLineChars="0" w:firstLine="0"/>
        <w:rPr>
          <w:rFonts w:ascii="宋体" w:hAnsi="宋体" w:cs="宋体" w:hint="eastAsia"/>
        </w:rPr>
      </w:pPr>
    </w:p>
    <w:sectPr w:rsidR="00D371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25051" w14:textId="77777777" w:rsidR="00DC0CD4" w:rsidRDefault="00DC0CD4">
      <w:pPr>
        <w:spacing w:after="360"/>
      </w:pPr>
      <w:r>
        <w:separator/>
      </w:r>
    </w:p>
  </w:endnote>
  <w:endnote w:type="continuationSeparator" w:id="0">
    <w:p w14:paraId="29C7116B" w14:textId="77777777" w:rsidR="00DC0CD4" w:rsidRDefault="00DC0CD4">
      <w:pPr>
        <w:spacing w:after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Medium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SC Light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antinghei SC Extralight">
    <w:altName w:val="微软雅黑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58F71" w14:textId="77777777" w:rsidR="00D3712D" w:rsidRDefault="00D3712D">
    <w:pPr>
      <w:pStyle w:val="a3"/>
      <w:spacing w:after="36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37A80" w14:textId="77777777" w:rsidR="00D3712D" w:rsidRDefault="00000000">
    <w:pPr>
      <w:pStyle w:val="a3"/>
      <w:spacing w:after="360"/>
      <w:ind w:firstLine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07CE81" wp14:editId="4F89E4EF">
          <wp:simplePos x="0" y="0"/>
          <wp:positionH relativeFrom="column">
            <wp:posOffset>5276215</wp:posOffset>
          </wp:positionH>
          <wp:positionV relativeFrom="paragraph">
            <wp:posOffset>13335</wp:posOffset>
          </wp:positionV>
          <wp:extent cx="640715" cy="640715"/>
          <wp:effectExtent l="0" t="0" r="0" b="0"/>
          <wp:wrapNone/>
          <wp:docPr id="5" name="图片 1" descr="奇思孵化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奇思孵化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71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2075E5" wp14:editId="1057C09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7020" cy="368300"/>
              <wp:effectExtent l="0" t="0" r="0" b="0"/>
              <wp:wrapNone/>
              <wp:docPr id="1168240803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02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31D39" w14:textId="77777777" w:rsidR="00D3712D" w:rsidRDefault="00000000">
                          <w:pPr>
                            <w:pStyle w:val="a3"/>
                            <w:spacing w:after="360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075E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2.6pt;height:29pt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" filled="f" stroked="f">
              <v:textbox style="mso-fit-shape-to-text:t" inset="0,0,0,0">
                <w:txbxContent>
                  <w:p w14:paraId="11831D39" w14:textId="77777777" w:rsidR="00D3712D" w:rsidRDefault="00000000">
                    <w:pPr>
                      <w:pStyle w:val="a3"/>
                      <w:spacing w:after="360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305F0" w14:textId="77777777" w:rsidR="00D3712D" w:rsidRDefault="00D3712D">
    <w:pPr>
      <w:pStyle w:val="a3"/>
      <w:spacing w:after="36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E5171" w14:textId="77777777" w:rsidR="00DC0CD4" w:rsidRDefault="00DC0CD4">
      <w:pPr>
        <w:spacing w:after="360"/>
      </w:pPr>
      <w:r>
        <w:separator/>
      </w:r>
    </w:p>
  </w:footnote>
  <w:footnote w:type="continuationSeparator" w:id="0">
    <w:p w14:paraId="6FA5CEA0" w14:textId="77777777" w:rsidR="00DC0CD4" w:rsidRDefault="00DC0CD4">
      <w:pPr>
        <w:spacing w:after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1E408" w14:textId="77777777" w:rsidR="00D3712D" w:rsidRDefault="00D3712D">
    <w:pPr>
      <w:pStyle w:val="a4"/>
      <w:spacing w:after="36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5549F" w14:textId="77777777" w:rsidR="00D3712D" w:rsidRDefault="00000000">
    <w:pPr>
      <w:pStyle w:val="a4"/>
      <w:spacing w:after="360"/>
      <w:ind w:firstLine="360"/>
      <w:jc w:val="left"/>
      <w:rPr>
        <w:rFonts w:ascii="Lantinghei SC Extralight" w:eastAsia="Lantinghei SC Extralight" w:hAnsi="Lantinghei SC Extralight" w:cs="Lantinghei SC Extralight" w:hint="eastAsia"/>
        <w:lang w:eastAsia="zh-Hans"/>
      </w:rPr>
    </w:pPr>
    <w:r>
      <w:rPr>
        <w:noProof/>
        <w:lang w:eastAsia="zh-Hans"/>
      </w:rPr>
      <w:drawing>
        <wp:anchor distT="0" distB="0" distL="114300" distR="114300" simplePos="0" relativeHeight="251656192" behindDoc="0" locked="0" layoutInCell="1" allowOverlap="1" wp14:anchorId="4EA12E44" wp14:editId="1878CBDC">
          <wp:simplePos x="0" y="0"/>
          <wp:positionH relativeFrom="column">
            <wp:posOffset>-13335</wp:posOffset>
          </wp:positionH>
          <wp:positionV relativeFrom="paragraph">
            <wp:posOffset>-170180</wp:posOffset>
          </wp:positionV>
          <wp:extent cx="1117600" cy="450215"/>
          <wp:effectExtent l="0" t="0" r="0" b="0"/>
          <wp:wrapNone/>
          <wp:docPr id="3" name="图片 1" descr="奇思logo-竖版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奇思logo-竖版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60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pict w14:anchorId="6D3172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90255" o:spid="_x0000_s1034" type="#_x0000_t136" style="position:absolute;left:0;text-align:left;margin-left:0;margin-top:0;width:415.3pt;height:65.8pt;z-index:-251657216;mso-position-horizontal:center;mso-position-horizontal-relative:margin;mso-position-vertical:bottom;mso-position-vertical-relative:margin;mso-width-relative:page;mso-height-relative:page" fillcolor="#f2f2f2" stroked="f">
          <v:fill opacity="56360f"/>
          <v:textpath style="font-family:&quot;Againts&quot;" trim="t" fitpath="t" string="powered by MFEducation"/>
          <o:lock v:ext="edit" aspectratio="t"/>
          <w10:wrap anchorx="margin" anchory="margin"/>
        </v:shape>
      </w:pict>
    </w:r>
    <w:r>
      <w:rPr>
        <w:lang w:eastAsia="zh-Hans"/>
      </w:rPr>
      <w:t xml:space="preserve">                                                                    </w:t>
    </w:r>
    <w:r>
      <w:rPr>
        <w:rFonts w:ascii="Lantinghei SC Extralight" w:eastAsia="Lantinghei SC Extralight" w:hAnsi="Lantinghei SC Extralight" w:cs="Lantinghei SC Extralight" w:hint="eastAsia"/>
        <w:lang w:eastAsia="zh-Hans"/>
      </w:rPr>
      <w:t>冉星课题编号：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EAF89" w14:textId="77777777" w:rsidR="00D3712D" w:rsidRDefault="00D3712D">
    <w:pPr>
      <w:pStyle w:val="a4"/>
      <w:spacing w:after="36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FFDBA9"/>
    <w:multiLevelType w:val="singleLevel"/>
    <w:tmpl w:val="9DFFDBA9"/>
    <w:lvl w:ilvl="0">
      <w:start w:val="1"/>
      <w:numFmt w:val="decimal"/>
      <w:pStyle w:val="4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E0B0C817"/>
    <w:multiLevelType w:val="singleLevel"/>
    <w:tmpl w:val="E0B0C817"/>
    <w:lvl w:ilvl="0">
      <w:start w:val="1"/>
      <w:numFmt w:val="decimal"/>
      <w:lvlText w:val="%1."/>
      <w:lvlJc w:val="left"/>
      <w:pPr>
        <w:tabs>
          <w:tab w:val="left" w:pos="454"/>
        </w:tabs>
      </w:pPr>
    </w:lvl>
  </w:abstractNum>
  <w:abstractNum w:abstractNumId="2" w15:restartNumberingAfterBreak="0">
    <w:nsid w:val="E5D6C558"/>
    <w:multiLevelType w:val="singleLevel"/>
    <w:tmpl w:val="E5D6C558"/>
    <w:lvl w:ilvl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FFF0D935"/>
    <w:multiLevelType w:val="singleLevel"/>
    <w:tmpl w:val="FFF0D935"/>
    <w:lvl w:ilvl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 w15:restartNumberingAfterBreak="0">
    <w:nsid w:val="171BDED2"/>
    <w:multiLevelType w:val="singleLevel"/>
    <w:tmpl w:val="171BDED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198075B8"/>
    <w:multiLevelType w:val="multilevel"/>
    <w:tmpl w:val="EC3E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27204"/>
    <w:multiLevelType w:val="multilevel"/>
    <w:tmpl w:val="971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A5F5D"/>
    <w:multiLevelType w:val="multilevel"/>
    <w:tmpl w:val="7812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179F2"/>
    <w:multiLevelType w:val="multilevel"/>
    <w:tmpl w:val="3C6E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13A9B"/>
    <w:multiLevelType w:val="multilevel"/>
    <w:tmpl w:val="058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17010"/>
    <w:multiLevelType w:val="multilevel"/>
    <w:tmpl w:val="C844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D227C"/>
    <w:multiLevelType w:val="multilevel"/>
    <w:tmpl w:val="3882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710586">
    <w:abstractNumId w:val="3"/>
  </w:num>
  <w:num w:numId="2" w16cid:durableId="1355576221">
    <w:abstractNumId w:val="2"/>
  </w:num>
  <w:num w:numId="3" w16cid:durableId="617568103">
    <w:abstractNumId w:val="0"/>
  </w:num>
  <w:num w:numId="4" w16cid:durableId="1714043184">
    <w:abstractNumId w:val="4"/>
  </w:num>
  <w:num w:numId="5" w16cid:durableId="160242074">
    <w:abstractNumId w:val="1"/>
  </w:num>
  <w:num w:numId="6" w16cid:durableId="1838567456">
    <w:abstractNumId w:val="5"/>
  </w:num>
  <w:num w:numId="7" w16cid:durableId="899944400">
    <w:abstractNumId w:val="6"/>
  </w:num>
  <w:num w:numId="8" w16cid:durableId="395320660">
    <w:abstractNumId w:val="11"/>
  </w:num>
  <w:num w:numId="9" w16cid:durableId="1671133432">
    <w:abstractNumId w:val="7"/>
  </w:num>
  <w:num w:numId="10" w16cid:durableId="609044099">
    <w:abstractNumId w:val="8"/>
  </w:num>
  <w:num w:numId="11" w16cid:durableId="1166819657">
    <w:abstractNumId w:val="9"/>
  </w:num>
  <w:num w:numId="12" w16cid:durableId="1725328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k5M2M0YmJlNGE5NTczZmQxYmZlOGQ2ODZhMjA3ZDkifQ=="/>
  </w:docVars>
  <w:rsids>
    <w:rsidRoot w:val="00CB0C54"/>
    <w:rsid w:val="E7F5114B"/>
    <w:rsid w:val="FBFF8200"/>
    <w:rsid w:val="FDBC0E07"/>
    <w:rsid w:val="FFEB8373"/>
    <w:rsid w:val="000006CC"/>
    <w:rsid w:val="00012181"/>
    <w:rsid w:val="00042D18"/>
    <w:rsid w:val="0005167C"/>
    <w:rsid w:val="00057442"/>
    <w:rsid w:val="000651E8"/>
    <w:rsid w:val="0006726F"/>
    <w:rsid w:val="0007680E"/>
    <w:rsid w:val="00085263"/>
    <w:rsid w:val="00091922"/>
    <w:rsid w:val="00096322"/>
    <w:rsid w:val="000B533A"/>
    <w:rsid w:val="000B5E35"/>
    <w:rsid w:val="000D1F4B"/>
    <w:rsid w:val="000E2EEA"/>
    <w:rsid w:val="000E4D7D"/>
    <w:rsid w:val="000F4ED4"/>
    <w:rsid w:val="000F59E2"/>
    <w:rsid w:val="00102B26"/>
    <w:rsid w:val="001071C6"/>
    <w:rsid w:val="00113574"/>
    <w:rsid w:val="00117014"/>
    <w:rsid w:val="00124F91"/>
    <w:rsid w:val="001263B0"/>
    <w:rsid w:val="00127D7C"/>
    <w:rsid w:val="00131D07"/>
    <w:rsid w:val="001425BA"/>
    <w:rsid w:val="00143AC4"/>
    <w:rsid w:val="001607D8"/>
    <w:rsid w:val="00160EAE"/>
    <w:rsid w:val="00164880"/>
    <w:rsid w:val="00176EAF"/>
    <w:rsid w:val="00184B5F"/>
    <w:rsid w:val="001A35E3"/>
    <w:rsid w:val="001B5169"/>
    <w:rsid w:val="001B5D44"/>
    <w:rsid w:val="001C3032"/>
    <w:rsid w:val="001C6079"/>
    <w:rsid w:val="001D7877"/>
    <w:rsid w:val="001E14EC"/>
    <w:rsid w:val="001E7B6F"/>
    <w:rsid w:val="001F187B"/>
    <w:rsid w:val="00210925"/>
    <w:rsid w:val="00213DD1"/>
    <w:rsid w:val="00220506"/>
    <w:rsid w:val="00225BD4"/>
    <w:rsid w:val="00227FD1"/>
    <w:rsid w:val="00232C6F"/>
    <w:rsid w:val="002336CA"/>
    <w:rsid w:val="00233F49"/>
    <w:rsid w:val="00242C40"/>
    <w:rsid w:val="00247209"/>
    <w:rsid w:val="00251CFA"/>
    <w:rsid w:val="0026137A"/>
    <w:rsid w:val="002759F1"/>
    <w:rsid w:val="0029212B"/>
    <w:rsid w:val="00296089"/>
    <w:rsid w:val="002C4700"/>
    <w:rsid w:val="002C58F8"/>
    <w:rsid w:val="002C5E3C"/>
    <w:rsid w:val="002D06A0"/>
    <w:rsid w:val="002D332A"/>
    <w:rsid w:val="002E0EE6"/>
    <w:rsid w:val="002E57C8"/>
    <w:rsid w:val="002F280B"/>
    <w:rsid w:val="002F3756"/>
    <w:rsid w:val="00301844"/>
    <w:rsid w:val="0031202B"/>
    <w:rsid w:val="00312411"/>
    <w:rsid w:val="0031635B"/>
    <w:rsid w:val="003178E4"/>
    <w:rsid w:val="00331190"/>
    <w:rsid w:val="00352B31"/>
    <w:rsid w:val="003563AD"/>
    <w:rsid w:val="0036779C"/>
    <w:rsid w:val="003762AF"/>
    <w:rsid w:val="00377459"/>
    <w:rsid w:val="003777CA"/>
    <w:rsid w:val="00383527"/>
    <w:rsid w:val="00392F8D"/>
    <w:rsid w:val="0039328B"/>
    <w:rsid w:val="0039609A"/>
    <w:rsid w:val="003A0172"/>
    <w:rsid w:val="003A4296"/>
    <w:rsid w:val="003A7C6A"/>
    <w:rsid w:val="003B2423"/>
    <w:rsid w:val="003B5689"/>
    <w:rsid w:val="003C0726"/>
    <w:rsid w:val="003C5E09"/>
    <w:rsid w:val="003D314E"/>
    <w:rsid w:val="003D64FC"/>
    <w:rsid w:val="003D6835"/>
    <w:rsid w:val="003E15FC"/>
    <w:rsid w:val="00405F78"/>
    <w:rsid w:val="00410B82"/>
    <w:rsid w:val="00411EB3"/>
    <w:rsid w:val="00415B86"/>
    <w:rsid w:val="004169AF"/>
    <w:rsid w:val="00417976"/>
    <w:rsid w:val="004303F3"/>
    <w:rsid w:val="004334CC"/>
    <w:rsid w:val="00433DAF"/>
    <w:rsid w:val="0043403F"/>
    <w:rsid w:val="00437BF1"/>
    <w:rsid w:val="00455C15"/>
    <w:rsid w:val="004563B1"/>
    <w:rsid w:val="004607DE"/>
    <w:rsid w:val="00461457"/>
    <w:rsid w:val="00467D12"/>
    <w:rsid w:val="00481839"/>
    <w:rsid w:val="0048532B"/>
    <w:rsid w:val="00491971"/>
    <w:rsid w:val="004A2B8B"/>
    <w:rsid w:val="004B008C"/>
    <w:rsid w:val="004B15A4"/>
    <w:rsid w:val="004B3D75"/>
    <w:rsid w:val="004B6619"/>
    <w:rsid w:val="004D0A00"/>
    <w:rsid w:val="004D7F4B"/>
    <w:rsid w:val="004E3015"/>
    <w:rsid w:val="004F0365"/>
    <w:rsid w:val="004F2BDA"/>
    <w:rsid w:val="00500025"/>
    <w:rsid w:val="005057C9"/>
    <w:rsid w:val="00536CBA"/>
    <w:rsid w:val="00540F47"/>
    <w:rsid w:val="00544BDA"/>
    <w:rsid w:val="005500E9"/>
    <w:rsid w:val="00550D70"/>
    <w:rsid w:val="00551ECD"/>
    <w:rsid w:val="00574451"/>
    <w:rsid w:val="005855B7"/>
    <w:rsid w:val="005925E3"/>
    <w:rsid w:val="00593524"/>
    <w:rsid w:val="00595782"/>
    <w:rsid w:val="00597F43"/>
    <w:rsid w:val="005B66F1"/>
    <w:rsid w:val="005D212B"/>
    <w:rsid w:val="005D2AC7"/>
    <w:rsid w:val="005D39FE"/>
    <w:rsid w:val="005D5835"/>
    <w:rsid w:val="005E3F69"/>
    <w:rsid w:val="005F6B56"/>
    <w:rsid w:val="0061310B"/>
    <w:rsid w:val="00634023"/>
    <w:rsid w:val="00634077"/>
    <w:rsid w:val="00654CFD"/>
    <w:rsid w:val="006550CC"/>
    <w:rsid w:val="0066374A"/>
    <w:rsid w:val="00664A63"/>
    <w:rsid w:val="006669B6"/>
    <w:rsid w:val="0067281F"/>
    <w:rsid w:val="00681839"/>
    <w:rsid w:val="00681DD4"/>
    <w:rsid w:val="006879C7"/>
    <w:rsid w:val="00693D8C"/>
    <w:rsid w:val="006A3471"/>
    <w:rsid w:val="006A4EE1"/>
    <w:rsid w:val="006B0F5F"/>
    <w:rsid w:val="006B20AC"/>
    <w:rsid w:val="006B3B64"/>
    <w:rsid w:val="006B3C49"/>
    <w:rsid w:val="006B57FE"/>
    <w:rsid w:val="006C445B"/>
    <w:rsid w:val="006D409D"/>
    <w:rsid w:val="006E1F04"/>
    <w:rsid w:val="006F027E"/>
    <w:rsid w:val="006F48CF"/>
    <w:rsid w:val="006F500E"/>
    <w:rsid w:val="00700AED"/>
    <w:rsid w:val="0070301B"/>
    <w:rsid w:val="00704646"/>
    <w:rsid w:val="00705037"/>
    <w:rsid w:val="00705DAB"/>
    <w:rsid w:val="00705F0A"/>
    <w:rsid w:val="00710BD5"/>
    <w:rsid w:val="0071301F"/>
    <w:rsid w:val="0071425F"/>
    <w:rsid w:val="007171CB"/>
    <w:rsid w:val="00717905"/>
    <w:rsid w:val="00730177"/>
    <w:rsid w:val="007373FB"/>
    <w:rsid w:val="0075616B"/>
    <w:rsid w:val="007579A4"/>
    <w:rsid w:val="00765441"/>
    <w:rsid w:val="00766D1A"/>
    <w:rsid w:val="00772EEE"/>
    <w:rsid w:val="007732E9"/>
    <w:rsid w:val="0078593F"/>
    <w:rsid w:val="0079730D"/>
    <w:rsid w:val="007B65C4"/>
    <w:rsid w:val="007B7F65"/>
    <w:rsid w:val="007C57F2"/>
    <w:rsid w:val="007D05FD"/>
    <w:rsid w:val="007E4000"/>
    <w:rsid w:val="007F1B61"/>
    <w:rsid w:val="008009FB"/>
    <w:rsid w:val="00811F44"/>
    <w:rsid w:val="008139F7"/>
    <w:rsid w:val="008171DE"/>
    <w:rsid w:val="00817247"/>
    <w:rsid w:val="0081761B"/>
    <w:rsid w:val="0082241B"/>
    <w:rsid w:val="00827665"/>
    <w:rsid w:val="0083149F"/>
    <w:rsid w:val="0084494D"/>
    <w:rsid w:val="0084589A"/>
    <w:rsid w:val="00871A45"/>
    <w:rsid w:val="00886F56"/>
    <w:rsid w:val="00891919"/>
    <w:rsid w:val="00891D29"/>
    <w:rsid w:val="00895309"/>
    <w:rsid w:val="008A7368"/>
    <w:rsid w:val="008B734F"/>
    <w:rsid w:val="008C28E8"/>
    <w:rsid w:val="008C3C00"/>
    <w:rsid w:val="008C486A"/>
    <w:rsid w:val="008D1CA8"/>
    <w:rsid w:val="008D3F92"/>
    <w:rsid w:val="008D563B"/>
    <w:rsid w:val="008E0FE6"/>
    <w:rsid w:val="008F0229"/>
    <w:rsid w:val="008F086B"/>
    <w:rsid w:val="008F1593"/>
    <w:rsid w:val="009012BA"/>
    <w:rsid w:val="00917A15"/>
    <w:rsid w:val="00923B17"/>
    <w:rsid w:val="00927DCC"/>
    <w:rsid w:val="00932490"/>
    <w:rsid w:val="0093322C"/>
    <w:rsid w:val="00935418"/>
    <w:rsid w:val="00943208"/>
    <w:rsid w:val="00943313"/>
    <w:rsid w:val="009459AD"/>
    <w:rsid w:val="00947D03"/>
    <w:rsid w:val="009530A2"/>
    <w:rsid w:val="009561B0"/>
    <w:rsid w:val="00957575"/>
    <w:rsid w:val="0096005A"/>
    <w:rsid w:val="0096295C"/>
    <w:rsid w:val="00977AEB"/>
    <w:rsid w:val="009801B9"/>
    <w:rsid w:val="00980292"/>
    <w:rsid w:val="009826D7"/>
    <w:rsid w:val="009A28F0"/>
    <w:rsid w:val="009B6741"/>
    <w:rsid w:val="009D0D0A"/>
    <w:rsid w:val="009D1264"/>
    <w:rsid w:val="009D3EA0"/>
    <w:rsid w:val="009E2AAE"/>
    <w:rsid w:val="00A064A1"/>
    <w:rsid w:val="00A212AA"/>
    <w:rsid w:val="00A3421D"/>
    <w:rsid w:val="00A40168"/>
    <w:rsid w:val="00A47127"/>
    <w:rsid w:val="00A505D3"/>
    <w:rsid w:val="00A625D6"/>
    <w:rsid w:val="00A64CD5"/>
    <w:rsid w:val="00A67F4F"/>
    <w:rsid w:val="00A73664"/>
    <w:rsid w:val="00A87557"/>
    <w:rsid w:val="00A9489D"/>
    <w:rsid w:val="00A96DD0"/>
    <w:rsid w:val="00AA0997"/>
    <w:rsid w:val="00AA286D"/>
    <w:rsid w:val="00AA2AFC"/>
    <w:rsid w:val="00AA7342"/>
    <w:rsid w:val="00AB258D"/>
    <w:rsid w:val="00AB2A06"/>
    <w:rsid w:val="00AB3203"/>
    <w:rsid w:val="00AB353E"/>
    <w:rsid w:val="00AB4747"/>
    <w:rsid w:val="00AB4776"/>
    <w:rsid w:val="00AB59B8"/>
    <w:rsid w:val="00AC0C1C"/>
    <w:rsid w:val="00AD037E"/>
    <w:rsid w:val="00AD2AFC"/>
    <w:rsid w:val="00AD4D79"/>
    <w:rsid w:val="00AD55F1"/>
    <w:rsid w:val="00AF3F1C"/>
    <w:rsid w:val="00AF4295"/>
    <w:rsid w:val="00AF6CD4"/>
    <w:rsid w:val="00AF6E9E"/>
    <w:rsid w:val="00B21700"/>
    <w:rsid w:val="00B219C9"/>
    <w:rsid w:val="00B252F9"/>
    <w:rsid w:val="00B26A3A"/>
    <w:rsid w:val="00B304E1"/>
    <w:rsid w:val="00B33C9A"/>
    <w:rsid w:val="00B3710E"/>
    <w:rsid w:val="00B4103F"/>
    <w:rsid w:val="00B444F4"/>
    <w:rsid w:val="00B65DD0"/>
    <w:rsid w:val="00B7316F"/>
    <w:rsid w:val="00B7560F"/>
    <w:rsid w:val="00B82C68"/>
    <w:rsid w:val="00B87BC7"/>
    <w:rsid w:val="00B91D03"/>
    <w:rsid w:val="00B91DEE"/>
    <w:rsid w:val="00BB43BD"/>
    <w:rsid w:val="00BB44BA"/>
    <w:rsid w:val="00BC2BBA"/>
    <w:rsid w:val="00BC3D93"/>
    <w:rsid w:val="00BD336A"/>
    <w:rsid w:val="00BD7C8A"/>
    <w:rsid w:val="00BD7F6D"/>
    <w:rsid w:val="00BE448A"/>
    <w:rsid w:val="00BE65F3"/>
    <w:rsid w:val="00C017E9"/>
    <w:rsid w:val="00C02459"/>
    <w:rsid w:val="00C0790C"/>
    <w:rsid w:val="00C1591E"/>
    <w:rsid w:val="00C15B78"/>
    <w:rsid w:val="00C21565"/>
    <w:rsid w:val="00C24F76"/>
    <w:rsid w:val="00C26A79"/>
    <w:rsid w:val="00C27954"/>
    <w:rsid w:val="00C30F07"/>
    <w:rsid w:val="00C31CEC"/>
    <w:rsid w:val="00C3365D"/>
    <w:rsid w:val="00C35F2F"/>
    <w:rsid w:val="00C36309"/>
    <w:rsid w:val="00C40826"/>
    <w:rsid w:val="00C43423"/>
    <w:rsid w:val="00C436A2"/>
    <w:rsid w:val="00C50A78"/>
    <w:rsid w:val="00C53128"/>
    <w:rsid w:val="00C53857"/>
    <w:rsid w:val="00C53DE2"/>
    <w:rsid w:val="00C55E39"/>
    <w:rsid w:val="00C621CA"/>
    <w:rsid w:val="00C7614B"/>
    <w:rsid w:val="00C856DB"/>
    <w:rsid w:val="00C86F1C"/>
    <w:rsid w:val="00C9381B"/>
    <w:rsid w:val="00C95E35"/>
    <w:rsid w:val="00CA4DFB"/>
    <w:rsid w:val="00CB0315"/>
    <w:rsid w:val="00CB0C54"/>
    <w:rsid w:val="00CB69C6"/>
    <w:rsid w:val="00CC4503"/>
    <w:rsid w:val="00CC5CBE"/>
    <w:rsid w:val="00CE27B0"/>
    <w:rsid w:val="00CE2C27"/>
    <w:rsid w:val="00CE6F6A"/>
    <w:rsid w:val="00CF7C8B"/>
    <w:rsid w:val="00D01A11"/>
    <w:rsid w:val="00D02AF2"/>
    <w:rsid w:val="00D20671"/>
    <w:rsid w:val="00D20A54"/>
    <w:rsid w:val="00D2297F"/>
    <w:rsid w:val="00D25087"/>
    <w:rsid w:val="00D277D3"/>
    <w:rsid w:val="00D2793A"/>
    <w:rsid w:val="00D3387B"/>
    <w:rsid w:val="00D3712D"/>
    <w:rsid w:val="00D418FB"/>
    <w:rsid w:val="00D52854"/>
    <w:rsid w:val="00D6587C"/>
    <w:rsid w:val="00D67073"/>
    <w:rsid w:val="00D73A8A"/>
    <w:rsid w:val="00D74270"/>
    <w:rsid w:val="00D82DFE"/>
    <w:rsid w:val="00D8574E"/>
    <w:rsid w:val="00D85D1F"/>
    <w:rsid w:val="00D90F20"/>
    <w:rsid w:val="00D92602"/>
    <w:rsid w:val="00D957CA"/>
    <w:rsid w:val="00D97371"/>
    <w:rsid w:val="00D97E2C"/>
    <w:rsid w:val="00DA1F12"/>
    <w:rsid w:val="00DA7AAE"/>
    <w:rsid w:val="00DC0C3F"/>
    <w:rsid w:val="00DC0CD4"/>
    <w:rsid w:val="00DC64B2"/>
    <w:rsid w:val="00DC7EF2"/>
    <w:rsid w:val="00DD7EED"/>
    <w:rsid w:val="00DE16D9"/>
    <w:rsid w:val="00DE1B75"/>
    <w:rsid w:val="00DE31E6"/>
    <w:rsid w:val="00DF13B4"/>
    <w:rsid w:val="00DF6E17"/>
    <w:rsid w:val="00E02B21"/>
    <w:rsid w:val="00E151B2"/>
    <w:rsid w:val="00E15874"/>
    <w:rsid w:val="00E27A79"/>
    <w:rsid w:val="00E3074B"/>
    <w:rsid w:val="00E3122D"/>
    <w:rsid w:val="00E37F35"/>
    <w:rsid w:val="00E40880"/>
    <w:rsid w:val="00E436AB"/>
    <w:rsid w:val="00E502D6"/>
    <w:rsid w:val="00E5385A"/>
    <w:rsid w:val="00E53E8A"/>
    <w:rsid w:val="00E60777"/>
    <w:rsid w:val="00E72D50"/>
    <w:rsid w:val="00E820BC"/>
    <w:rsid w:val="00E84275"/>
    <w:rsid w:val="00E84776"/>
    <w:rsid w:val="00E86EDC"/>
    <w:rsid w:val="00E97B51"/>
    <w:rsid w:val="00EA7EE6"/>
    <w:rsid w:val="00EC3914"/>
    <w:rsid w:val="00ED074E"/>
    <w:rsid w:val="00ED4B24"/>
    <w:rsid w:val="00ED673A"/>
    <w:rsid w:val="00F12603"/>
    <w:rsid w:val="00F13A7D"/>
    <w:rsid w:val="00F1406F"/>
    <w:rsid w:val="00F15047"/>
    <w:rsid w:val="00F16328"/>
    <w:rsid w:val="00F17459"/>
    <w:rsid w:val="00F17877"/>
    <w:rsid w:val="00F17E1C"/>
    <w:rsid w:val="00F20106"/>
    <w:rsid w:val="00F216EB"/>
    <w:rsid w:val="00F3216C"/>
    <w:rsid w:val="00F32550"/>
    <w:rsid w:val="00F572EB"/>
    <w:rsid w:val="00F635EE"/>
    <w:rsid w:val="00F658F0"/>
    <w:rsid w:val="00F7711A"/>
    <w:rsid w:val="00F84978"/>
    <w:rsid w:val="00F85933"/>
    <w:rsid w:val="00F8745B"/>
    <w:rsid w:val="00F939ED"/>
    <w:rsid w:val="00F95C8C"/>
    <w:rsid w:val="00FA0E05"/>
    <w:rsid w:val="00FA1B86"/>
    <w:rsid w:val="00FA6B80"/>
    <w:rsid w:val="00FB425E"/>
    <w:rsid w:val="00FB6142"/>
    <w:rsid w:val="00FB6356"/>
    <w:rsid w:val="00FC1AC8"/>
    <w:rsid w:val="00FC47A1"/>
    <w:rsid w:val="00FC6F0D"/>
    <w:rsid w:val="00FD0E8F"/>
    <w:rsid w:val="00FD2085"/>
    <w:rsid w:val="00FD24C6"/>
    <w:rsid w:val="00FD505F"/>
    <w:rsid w:val="00FD7E98"/>
    <w:rsid w:val="00FE7DDD"/>
    <w:rsid w:val="00FF56F8"/>
    <w:rsid w:val="0147778C"/>
    <w:rsid w:val="01AD5116"/>
    <w:rsid w:val="027C16B8"/>
    <w:rsid w:val="035E4919"/>
    <w:rsid w:val="037B196F"/>
    <w:rsid w:val="03AA7B5F"/>
    <w:rsid w:val="043C6A22"/>
    <w:rsid w:val="04406715"/>
    <w:rsid w:val="04754611"/>
    <w:rsid w:val="05500F08"/>
    <w:rsid w:val="060A6FDB"/>
    <w:rsid w:val="066E30C6"/>
    <w:rsid w:val="06B156A8"/>
    <w:rsid w:val="07D932B9"/>
    <w:rsid w:val="081E6D6D"/>
    <w:rsid w:val="08C43471"/>
    <w:rsid w:val="0A595E3B"/>
    <w:rsid w:val="0BB05887"/>
    <w:rsid w:val="0CE265BB"/>
    <w:rsid w:val="0CE95554"/>
    <w:rsid w:val="0D344206"/>
    <w:rsid w:val="0DA6583B"/>
    <w:rsid w:val="0F0D5446"/>
    <w:rsid w:val="0FF4E124"/>
    <w:rsid w:val="105477D0"/>
    <w:rsid w:val="1312127D"/>
    <w:rsid w:val="13BA2040"/>
    <w:rsid w:val="175B3F77"/>
    <w:rsid w:val="17942BA8"/>
    <w:rsid w:val="1A9D7FC6"/>
    <w:rsid w:val="1AA50C28"/>
    <w:rsid w:val="1B267FBB"/>
    <w:rsid w:val="1C5D7A0C"/>
    <w:rsid w:val="1C984EE8"/>
    <w:rsid w:val="1CD001DE"/>
    <w:rsid w:val="1D3249F5"/>
    <w:rsid w:val="1D525097"/>
    <w:rsid w:val="1DC87348"/>
    <w:rsid w:val="1DCF493A"/>
    <w:rsid w:val="1E262080"/>
    <w:rsid w:val="1EAC4C7B"/>
    <w:rsid w:val="1ECC2C27"/>
    <w:rsid w:val="20F326ED"/>
    <w:rsid w:val="215626D7"/>
    <w:rsid w:val="22145011"/>
    <w:rsid w:val="22DF561F"/>
    <w:rsid w:val="22F17100"/>
    <w:rsid w:val="22FF7A6F"/>
    <w:rsid w:val="23C71C0F"/>
    <w:rsid w:val="245F2632"/>
    <w:rsid w:val="259326F1"/>
    <w:rsid w:val="25F52A64"/>
    <w:rsid w:val="278C73F8"/>
    <w:rsid w:val="28BC5ABB"/>
    <w:rsid w:val="295626E5"/>
    <w:rsid w:val="29787C34"/>
    <w:rsid w:val="299B7DC6"/>
    <w:rsid w:val="2A697EC4"/>
    <w:rsid w:val="2A703001"/>
    <w:rsid w:val="2AED28A3"/>
    <w:rsid w:val="2B5B15BB"/>
    <w:rsid w:val="2D4D1BB5"/>
    <w:rsid w:val="2E9A562F"/>
    <w:rsid w:val="2F66DFC1"/>
    <w:rsid w:val="2FB27C17"/>
    <w:rsid w:val="2FB67708"/>
    <w:rsid w:val="30240B15"/>
    <w:rsid w:val="30C3032E"/>
    <w:rsid w:val="3152655A"/>
    <w:rsid w:val="32C04E80"/>
    <w:rsid w:val="34CC52D7"/>
    <w:rsid w:val="3502519D"/>
    <w:rsid w:val="350E58F0"/>
    <w:rsid w:val="3590568A"/>
    <w:rsid w:val="36914A2B"/>
    <w:rsid w:val="37AB5678"/>
    <w:rsid w:val="37ED3EE3"/>
    <w:rsid w:val="38657F1D"/>
    <w:rsid w:val="3872263A"/>
    <w:rsid w:val="397D4DF2"/>
    <w:rsid w:val="3A4219D1"/>
    <w:rsid w:val="3A9D1114"/>
    <w:rsid w:val="3AA0348E"/>
    <w:rsid w:val="3C29300F"/>
    <w:rsid w:val="3CD94A35"/>
    <w:rsid w:val="3D0870C9"/>
    <w:rsid w:val="3F5465F5"/>
    <w:rsid w:val="40754A75"/>
    <w:rsid w:val="407707ED"/>
    <w:rsid w:val="42734FE4"/>
    <w:rsid w:val="429513FF"/>
    <w:rsid w:val="44224F14"/>
    <w:rsid w:val="44427364"/>
    <w:rsid w:val="46EE5581"/>
    <w:rsid w:val="47F72214"/>
    <w:rsid w:val="4BF21670"/>
    <w:rsid w:val="4C871DB8"/>
    <w:rsid w:val="4DA16EA9"/>
    <w:rsid w:val="4E37780E"/>
    <w:rsid w:val="4E3A1D52"/>
    <w:rsid w:val="4E90109E"/>
    <w:rsid w:val="4EBB21ED"/>
    <w:rsid w:val="4EBB3F9B"/>
    <w:rsid w:val="4F0D6305"/>
    <w:rsid w:val="4F8A4F78"/>
    <w:rsid w:val="50285B5D"/>
    <w:rsid w:val="50EE68AA"/>
    <w:rsid w:val="51C07B1A"/>
    <w:rsid w:val="52662470"/>
    <w:rsid w:val="535B1089"/>
    <w:rsid w:val="538A7962"/>
    <w:rsid w:val="53C41B44"/>
    <w:rsid w:val="53C969AD"/>
    <w:rsid w:val="55684751"/>
    <w:rsid w:val="56570A4D"/>
    <w:rsid w:val="583628E4"/>
    <w:rsid w:val="59396B30"/>
    <w:rsid w:val="59835FFD"/>
    <w:rsid w:val="5AC93EE4"/>
    <w:rsid w:val="5C3E7FB9"/>
    <w:rsid w:val="5D373386"/>
    <w:rsid w:val="5D4519B3"/>
    <w:rsid w:val="5D4B5084"/>
    <w:rsid w:val="5D8F31C2"/>
    <w:rsid w:val="5F3538F6"/>
    <w:rsid w:val="5F6B7317"/>
    <w:rsid w:val="5FB730E0"/>
    <w:rsid w:val="5FCF8B7A"/>
    <w:rsid w:val="619A3EE4"/>
    <w:rsid w:val="63253C81"/>
    <w:rsid w:val="64370110"/>
    <w:rsid w:val="66E005EB"/>
    <w:rsid w:val="670C7632"/>
    <w:rsid w:val="695E1C9B"/>
    <w:rsid w:val="69C064B2"/>
    <w:rsid w:val="6C781176"/>
    <w:rsid w:val="6D8D0260"/>
    <w:rsid w:val="6E5D0773"/>
    <w:rsid w:val="70ED2D12"/>
    <w:rsid w:val="72BB3CBA"/>
    <w:rsid w:val="72DC25AE"/>
    <w:rsid w:val="72F21DD2"/>
    <w:rsid w:val="738B5D82"/>
    <w:rsid w:val="739B459A"/>
    <w:rsid w:val="73DA4614"/>
    <w:rsid w:val="748C0004"/>
    <w:rsid w:val="77CAD98E"/>
    <w:rsid w:val="78C25DA2"/>
    <w:rsid w:val="78E201F2"/>
    <w:rsid w:val="795B579D"/>
    <w:rsid w:val="796E1A86"/>
    <w:rsid w:val="79876FEC"/>
    <w:rsid w:val="7A173ECC"/>
    <w:rsid w:val="7B0C77A9"/>
    <w:rsid w:val="7B2C7E4B"/>
    <w:rsid w:val="7BA93249"/>
    <w:rsid w:val="7BAB0D70"/>
    <w:rsid w:val="7BAE042E"/>
    <w:rsid w:val="7CF95B0B"/>
    <w:rsid w:val="7D1C4C4D"/>
    <w:rsid w:val="7ECF1219"/>
    <w:rsid w:val="7FF5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6C04"/>
  <w15:docId w15:val="{F2CF2438-6844-41CB-9EC4-407CC1C4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Lines="150" w:after="150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00" w:afterLines="0" w:after="100" w:line="360" w:lineRule="auto"/>
      <w:jc w:val="center"/>
      <w:outlineLvl w:val="0"/>
    </w:pPr>
    <w:rPr>
      <w:rFonts w:eastAsia="Heiti SC Medium"/>
      <w:b/>
      <w:kern w:val="44"/>
      <w:sz w:val="32"/>
    </w:rPr>
  </w:style>
  <w:style w:type="paragraph" w:styleId="2">
    <w:name w:val="heading 2"/>
    <w:basedOn w:val="a"/>
    <w:next w:val="a"/>
    <w:autoRedefine/>
    <w:qFormat/>
    <w:pPr>
      <w:keepNext/>
      <w:keepLines/>
      <w:numPr>
        <w:numId w:val="1"/>
      </w:numPr>
      <w:spacing w:before="100" w:afterLines="0" w:after="100"/>
      <w:ind w:firstLine="0"/>
      <w:outlineLvl w:val="1"/>
    </w:pPr>
    <w:rPr>
      <w:rFonts w:ascii="Arial" w:eastAsia="Heiti SC Light" w:hAnsi="Arial"/>
      <w:sz w:val="3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numId w:val="2"/>
      </w:numPr>
      <w:spacing w:before="100" w:afterLines="0" w:after="100"/>
      <w:ind w:firstLineChars="0" w:firstLine="0"/>
      <w:outlineLvl w:val="2"/>
    </w:pPr>
    <w:rPr>
      <w:b/>
      <w:sz w:val="28"/>
    </w:rPr>
  </w:style>
  <w:style w:type="paragraph" w:styleId="4">
    <w:name w:val="heading 4"/>
    <w:basedOn w:val="a"/>
    <w:next w:val="a"/>
    <w:autoRedefine/>
    <w:qFormat/>
    <w:pPr>
      <w:keepNext/>
      <w:keepLines/>
      <w:numPr>
        <w:numId w:val="3"/>
      </w:numPr>
      <w:adjustRightInd w:val="0"/>
      <w:spacing w:before="100" w:afterLines="0" w:after="100" w:line="360" w:lineRule="auto"/>
      <w:ind w:firstLine="480"/>
      <w:outlineLvl w:val="3"/>
    </w:pPr>
    <w:rPr>
      <w:rFonts w:ascii="Arial" w:eastAsia="Heiti SC Light" w:hAnsi="Arial"/>
      <w:b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Lines="0" w:after="100" w:line="259" w:lineRule="auto"/>
      <w:ind w:left="440"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Lines="0" w:after="100" w:line="259" w:lineRule="auto"/>
      <w:ind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Lines="0" w:after="100" w:line="259" w:lineRule="auto"/>
      <w:ind w:left="220" w:firstLineChars="0" w:firstLine="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5">
    <w:name w:val="Normal (Web)"/>
    <w:basedOn w:val="a"/>
    <w:autoRedefine/>
    <w:uiPriority w:val="99"/>
    <w:unhideWhenUsed/>
    <w:qFormat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table" w:styleId="a6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llowedHyperlink"/>
    <w:basedOn w:val="a0"/>
    <w:autoRedefine/>
    <w:qFormat/>
    <w:rPr>
      <w:color w:val="954F72" w:themeColor="followedHyperlink"/>
      <w:u w:val="single"/>
    </w:rPr>
  </w:style>
  <w:style w:type="character" w:styleId="a9">
    <w:name w:val="Hyperlink"/>
    <w:basedOn w:val="a0"/>
    <w:autoRedefine/>
    <w:uiPriority w:val="99"/>
    <w:qFormat/>
    <w:rPr>
      <w:color w:val="0563C1" w:themeColor="hyperlink"/>
      <w:u w:val="single"/>
    </w:rPr>
  </w:style>
  <w:style w:type="paragraph" w:styleId="aa">
    <w:name w:val="List Paragraph"/>
    <w:basedOn w:val="a"/>
    <w:autoRedefine/>
    <w:uiPriority w:val="99"/>
    <w:qFormat/>
    <w:pPr>
      <w:ind w:firstLine="420"/>
    </w:pPr>
  </w:style>
  <w:style w:type="character" w:customStyle="1" w:styleId="50">
    <w:name w:val="标题 5 字符"/>
    <w:basedOn w:val="a0"/>
    <w:link w:val="5"/>
    <w:autoRedefine/>
    <w:qFormat/>
    <w:rPr>
      <w:b/>
      <w:bCs/>
      <w:kern w:val="2"/>
      <w:sz w:val="28"/>
      <w:szCs w:val="28"/>
    </w:rPr>
  </w:style>
  <w:style w:type="character" w:customStyle="1" w:styleId="10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kern w:val="2"/>
      <w:sz w:val="28"/>
      <w:szCs w:val="24"/>
    </w:rPr>
  </w:style>
  <w:style w:type="paragraph" w:styleId="HTML">
    <w:name w:val="HTML Preformatted"/>
    <w:basedOn w:val="a"/>
    <w:link w:val="HTML0"/>
    <w:uiPriority w:val="99"/>
    <w:unhideWhenUsed/>
    <w:rsid w:val="00B26A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Lines="0" w:after="0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rsid w:val="00B26A3A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8171DE"/>
    <w:rPr>
      <w:rFonts w:ascii="宋体" w:eastAsia="宋体" w:hAnsi="宋体" w:cs="宋体"/>
      <w:sz w:val="24"/>
      <w:szCs w:val="24"/>
    </w:rPr>
  </w:style>
  <w:style w:type="paragraph" w:customStyle="1" w:styleId="last-node">
    <w:name w:val="last-node"/>
    <w:basedOn w:val="a"/>
    <w:rsid w:val="008171DE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Documents\&#26032;&#24314;&#25991;&#20214;&#22841;\WeChat%20Files\wxid_pltrkfnvmfzg11\FileStorage\File\2023-05\&#35843;&#30740;&#25253;&#21578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4"/>
    <customShpInfo spid="_x0000_s1026"/>
  </customShpExts>
</s:customData>
</file>

<file path=customXml/itemProps1.xml><?xml version="1.0" encoding="utf-8"?>
<ds:datastoreItem xmlns:ds="http://schemas.openxmlformats.org/officeDocument/2006/customXml" ds:itemID="{91B6E83E-CA0E-4892-B80C-EC11732066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调研报告模板.dot</Template>
  <TotalTime>62</TotalTime>
  <Pages>12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艾欣</dc:creator>
  <cp:lastModifiedBy>昊汗 张</cp:lastModifiedBy>
  <cp:revision>3</cp:revision>
  <dcterms:created xsi:type="dcterms:W3CDTF">2024-07-14T10:38:00Z</dcterms:created>
  <dcterms:modified xsi:type="dcterms:W3CDTF">2024-07-14T11:41:00Z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E877B7F86BF84C1A91377B63E26C5C36</vt:lpwstr>
  </property>
  <property fmtid="{D5CDD505-2E9C-101B-9397-08002B2CF9AE}" pid="4" name="GrammarlyDocumentId">
    <vt:lpwstr>f864098d44afbe48f497659f1db9836c7c9571828e1dd2f139fef82a13216c13</vt:lpwstr>
  </property>
</Properties>
</file>