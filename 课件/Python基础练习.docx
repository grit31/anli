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afterLines="0"/>
        <w:ind w:firstLine="0" w:firstLineChars="0"/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Python 基础练习</w:t>
      </w:r>
    </w:p>
    <w:p>
      <w:pPr>
        <w:spacing w:after="0" w:afterLines="0"/>
        <w:ind w:firstLine="0" w:firstLineChars="0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yellow"/>
          <w:lang w:val="en-US" w:eastAsia="zh-CN"/>
        </w:rPr>
        <w:t>（所有练习题的代码文件需与此文档一并提交）</w:t>
      </w:r>
    </w:p>
    <w:p>
      <w:pPr>
        <w:numPr>
          <w:ilvl w:val="0"/>
          <w:numId w:val="4"/>
        </w:numPr>
        <w:spacing w:after="0" w:afterLines="0"/>
        <w:ind w:firstLine="0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基础知识</w:t>
      </w:r>
    </w:p>
    <w:p>
      <w:pPr>
        <w:numPr>
          <w:ilvl w:val="0"/>
          <w:numId w:val="5"/>
        </w:numPr>
        <w:spacing w:after="0" w:afterLines="0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请问下列代码正确吗？如不正确，请附上正确代码运行截图。</w:t>
      </w:r>
    </w:p>
    <w:p>
      <w:pPr>
        <w:numPr>
          <w:numId w:val="0"/>
        </w:numPr>
        <w:spacing w:after="0" w:afterLines="0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04925" cy="533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2.编写一个程序，产生一个[5，20]的随机实数。假设该随机数是一个球的半径，则计算该球的体积。最后将该球的半径和体积输出到屏幕上，要求每个值占15列，保留3位小数，右对齐。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3.自行定义两个列表，列表元素个数大于10.将两个列表合并，然后截取第8~15个元素，输出最后得到的结果。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4.现有一个列表[1, 3, 4, 6, 6, 7, 8, 8, 10, 21, 22, 22]，编写程序，直接操作该列表，使得列表不存在重复元素，且元素均小于10。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5.从键盘上输入一个不多于5位的正整数，编写程序实现如下要求：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1）求出它是几位数；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2）分别输出每一位数字；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3）按逆序输出每位数字，例如原数为321，应输出123。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6.编写一个程序，有一个元组，内部有重复的若干元素，将重复元素去除后存入新的列表中。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7.有两个长度相同的元组，一组存放了动物名，一组存放了年龄。将两组数据进行一一合并，并形成一个字典并输出，输出时一行一个数据。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8.通过产生0~500范围内随机数的方法分别创建两个整数数据集合，要求每个集合中数据的个数分别超过200个。在此基础上实现：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1）求两个集合中不同的数据，并进行显示。要求每行显示10条，每个数占5列，右对齐。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2）求出两个集合中相同的数据，并进行显示。要求每行显示10条，每个数占5列，右对齐。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现有A、B、C、D四个犯罪嫌疑人被警察传唤，已经肯定其中有且只有一个人是罪犯。现在四人分别说了一句话，A说他不是罪犯，B说C是罪犯，C说D是罪犯，D说C骗人。已知其中有三个人说了真话，一个人说了假话，现在编写程序帮助警察找出罪犯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10.张三是一位渔夫，坚持“三天打鱼，两天晒网”，已知每年的1月1日是他第一天打鱼，请编写一个程序让用户输入一个年月日，程序告知用户当天张三是打鱼还是晒网。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已知骑车比走路快，但是寻车、开锁、锁车都需要消耗时间。假设寻车和开锁合计耗时27s，锁车需要23s，步行速度是1.2m/s，骑车速度是3m/s。请编写程序让用户输入一个以m为单位的距离，判断骑车速度快还是步行速度快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12.读取score.txt文件中的内容，并将学生信息按照分数从高到低的顺序重新排列保存为new.txt文件。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二、Numpy、Pandas和Matplotlib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1.使用reshape()、ravel()、transpose()和resize()方法修改以下Numpy数组的维度。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2.创建一个包含10个元素的Series序列，以姓名为索引，身高（cm）为元素值。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答：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64"/>
        </w:tabs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3.读取income.xlsx文件，使用pandas的DataFrame数据结构查看数据的前5条和后5条。并进行以下操作：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1）查看数据集缺失情况；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2）删除有缺失值的样本；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3）统计数据集中的各性别总数分别是多少，绘制并保存男女分布饼图，该饼图需要有标题和图例以及各类别比例值；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4）统计数据集中的各人种总数分别是多少，绘制并保存人种分布柱状图，该图需要有标题和图例以及各类别总值；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5）绘制并保存数据集中的样本年龄散点图；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6）绘制并保存数据集中的样本职业雷达图。</w:t>
      </w:r>
    </w:p>
    <w:p>
      <w:pPr>
        <w:widowControl w:val="0"/>
        <w:numPr>
          <w:ilvl w:val="0"/>
          <w:numId w:val="0"/>
        </w:numPr>
        <w:spacing w:after="0" w:afterLine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答：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iti SC Medium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Heiti SC Light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ntinghei SC Extralight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  <w:ind w:firstLine="360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5276215</wp:posOffset>
          </wp:positionH>
          <wp:positionV relativeFrom="paragraph">
            <wp:posOffset>13335</wp:posOffset>
          </wp:positionV>
          <wp:extent cx="640715" cy="640715"/>
          <wp:effectExtent l="0" t="0" r="0" b="0"/>
          <wp:wrapNone/>
          <wp:docPr id="5" name="图片 1" descr="奇思孵化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奇思孵化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71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7020" cy="368300"/>
              <wp:effectExtent l="0" t="0" r="0" b="0"/>
              <wp:wrapNone/>
              <wp:docPr id="11682408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02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  <w:spacing w:after="360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29pt;width:22.6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VSUx60QAAAAMBAAAPAAAAAAAAAAEAIAAAACIA&#10;AABkcnMvZG93bnJldi54bWxQSwECFAAUAAAACACHTuJAFyW5SxACAAALBAAADgAAAAAAAAABACAA&#10;AAAg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spacing w:after="360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after="36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pacing w:after="360"/>
      <w:ind w:firstLine="360"/>
      <w:jc w:val="left"/>
      <w:rPr>
        <w:rFonts w:ascii="Lantinghei SC Extralight" w:hAnsi="Lantinghei SC Extralight" w:eastAsia="Lantinghei SC Extralight" w:cs="Lantinghei SC Extralight"/>
        <w:lang w:eastAsia="zh-Hans"/>
      </w:rPr>
    </w:pPr>
    <w:r>
      <w:rPr>
        <w:lang w:eastAsia="zh-Han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-13335</wp:posOffset>
          </wp:positionH>
          <wp:positionV relativeFrom="paragraph">
            <wp:posOffset>-170180</wp:posOffset>
          </wp:positionV>
          <wp:extent cx="1117600" cy="450215"/>
          <wp:effectExtent l="0" t="0" r="0" b="0"/>
          <wp:wrapNone/>
          <wp:docPr id="3" name="图片 1" descr="奇思logo-竖版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奇思logo-竖版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600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PowerPlusWaterMarkObject1990255" o:spid="_x0000_s1034" o:spt="136" type="#_x0000_t136" style="position:absolute;left:0pt;height:65.8pt;width:415.3pt;mso-position-horizontal:center;mso-position-horizontal-relative:margin;mso-position-vertical:bottom;mso-position-vertical-relative:margin;z-index:-251654144;mso-width-relative:page;mso-height-relative:page;" fillcolor="#F2F2F2" filled="t" stroked="f" coordsize="21600,21600">
          <v:path/>
          <v:fill on="t" opacity="56360f" focussize="0,0"/>
          <v:stroke on="f"/>
          <v:imagedata o:title=""/>
          <o:lock v:ext="edit" aspectratio="t"/>
          <v:textpath on="t" fitshape="t" fitpath="t" trim="t" xscale="f" string="powered by MFEducation" style="font-family:Againts;font-size:36pt;v-text-align:center;"/>
        </v:shape>
      </w:pict>
    </w:r>
    <w:r>
      <w:rPr>
        <w:lang w:eastAsia="zh-Hans"/>
      </w:rPr>
      <w:t xml:space="preserve">                                                                    </w:t>
    </w:r>
    <w:r>
      <w:rPr>
        <w:rFonts w:hint="eastAsia" w:ascii="Lantinghei SC Extralight" w:hAnsi="Lantinghei SC Extralight" w:eastAsia="Lantinghei SC Extralight" w:cs="Lantinghei SC Extralight"/>
        <w:lang w:eastAsia="zh-Hans"/>
      </w:rPr>
      <w:t>冉星课题编号：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pacing w:after="36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pacing w:after="36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FDBA9"/>
    <w:multiLevelType w:val="singleLevel"/>
    <w:tmpl w:val="9DFFDBA9"/>
    <w:lvl w:ilvl="0" w:tentative="0">
      <w:start w:val="1"/>
      <w:numFmt w:val="decimal"/>
      <w:pStyle w:val="5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E0B0C817"/>
    <w:multiLevelType w:val="singleLevel"/>
    <w:tmpl w:val="E0B0C8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5D6C558"/>
    <w:multiLevelType w:val="singleLevel"/>
    <w:tmpl w:val="E5D6C558"/>
    <w:lvl w:ilvl="0" w:tentative="0">
      <w:start w:val="1"/>
      <w:numFmt w:val="chineseCounting"/>
      <w:pStyle w:val="4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FFF0D935"/>
    <w:multiLevelType w:val="singleLevel"/>
    <w:tmpl w:val="FFF0D935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171BDED2"/>
    <w:multiLevelType w:val="singleLevel"/>
    <w:tmpl w:val="171BDE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k5M2M0YmJlNGE5NTczZmQxYmZlOGQ2ODZhMjA3ZDkifQ=="/>
  </w:docVars>
  <w:rsids>
    <w:rsidRoot w:val="00CB0C54"/>
    <w:rsid w:val="000006CC"/>
    <w:rsid w:val="00012181"/>
    <w:rsid w:val="00042D18"/>
    <w:rsid w:val="0005167C"/>
    <w:rsid w:val="00057442"/>
    <w:rsid w:val="000651E8"/>
    <w:rsid w:val="0006726F"/>
    <w:rsid w:val="0007680E"/>
    <w:rsid w:val="00085263"/>
    <w:rsid w:val="00091922"/>
    <w:rsid w:val="00096322"/>
    <w:rsid w:val="000B533A"/>
    <w:rsid w:val="000B5E35"/>
    <w:rsid w:val="000D1F4B"/>
    <w:rsid w:val="000E2EEA"/>
    <w:rsid w:val="000E4D7D"/>
    <w:rsid w:val="000F4ED4"/>
    <w:rsid w:val="000F59E2"/>
    <w:rsid w:val="00102B26"/>
    <w:rsid w:val="001071C6"/>
    <w:rsid w:val="00113574"/>
    <w:rsid w:val="00117014"/>
    <w:rsid w:val="00124F91"/>
    <w:rsid w:val="001263B0"/>
    <w:rsid w:val="00127D7C"/>
    <w:rsid w:val="00131D07"/>
    <w:rsid w:val="001425BA"/>
    <w:rsid w:val="00143AC4"/>
    <w:rsid w:val="001607D8"/>
    <w:rsid w:val="00160EAE"/>
    <w:rsid w:val="00164880"/>
    <w:rsid w:val="00176EAF"/>
    <w:rsid w:val="00184B5F"/>
    <w:rsid w:val="001A35E3"/>
    <w:rsid w:val="001B5169"/>
    <w:rsid w:val="001B5D44"/>
    <w:rsid w:val="001C3032"/>
    <w:rsid w:val="001C6079"/>
    <w:rsid w:val="001D7877"/>
    <w:rsid w:val="001E14EC"/>
    <w:rsid w:val="001E7B6F"/>
    <w:rsid w:val="001F187B"/>
    <w:rsid w:val="00210925"/>
    <w:rsid w:val="00213DD1"/>
    <w:rsid w:val="00220506"/>
    <w:rsid w:val="00225BD4"/>
    <w:rsid w:val="00227FD1"/>
    <w:rsid w:val="00232C6F"/>
    <w:rsid w:val="002336CA"/>
    <w:rsid w:val="00233F49"/>
    <w:rsid w:val="00242C40"/>
    <w:rsid w:val="00247209"/>
    <w:rsid w:val="00251CFA"/>
    <w:rsid w:val="0026137A"/>
    <w:rsid w:val="002759F1"/>
    <w:rsid w:val="0029212B"/>
    <w:rsid w:val="00296089"/>
    <w:rsid w:val="002C4700"/>
    <w:rsid w:val="002C58F8"/>
    <w:rsid w:val="002C5E3C"/>
    <w:rsid w:val="002D332A"/>
    <w:rsid w:val="002E0EE6"/>
    <w:rsid w:val="002E57C8"/>
    <w:rsid w:val="002F280B"/>
    <w:rsid w:val="002F3756"/>
    <w:rsid w:val="00301844"/>
    <w:rsid w:val="0031202B"/>
    <w:rsid w:val="00312411"/>
    <w:rsid w:val="0031635B"/>
    <w:rsid w:val="003178E4"/>
    <w:rsid w:val="00331190"/>
    <w:rsid w:val="00352B31"/>
    <w:rsid w:val="003563AD"/>
    <w:rsid w:val="0036779C"/>
    <w:rsid w:val="003762AF"/>
    <w:rsid w:val="00377459"/>
    <w:rsid w:val="003777CA"/>
    <w:rsid w:val="00383527"/>
    <w:rsid w:val="00392F8D"/>
    <w:rsid w:val="0039328B"/>
    <w:rsid w:val="003A0172"/>
    <w:rsid w:val="003A4296"/>
    <w:rsid w:val="003A7C6A"/>
    <w:rsid w:val="003B2423"/>
    <w:rsid w:val="003B5689"/>
    <w:rsid w:val="003C0726"/>
    <w:rsid w:val="003C5E09"/>
    <w:rsid w:val="003D314E"/>
    <w:rsid w:val="003D64FC"/>
    <w:rsid w:val="003D6835"/>
    <w:rsid w:val="003E15FC"/>
    <w:rsid w:val="00405F78"/>
    <w:rsid w:val="00410B82"/>
    <w:rsid w:val="00411EB3"/>
    <w:rsid w:val="00415B86"/>
    <w:rsid w:val="004169AF"/>
    <w:rsid w:val="00417976"/>
    <w:rsid w:val="004303F3"/>
    <w:rsid w:val="004334CC"/>
    <w:rsid w:val="00433DAF"/>
    <w:rsid w:val="0043403F"/>
    <w:rsid w:val="00437BF1"/>
    <w:rsid w:val="00455C15"/>
    <w:rsid w:val="004563B1"/>
    <w:rsid w:val="004607DE"/>
    <w:rsid w:val="00461457"/>
    <w:rsid w:val="00467D12"/>
    <w:rsid w:val="00481839"/>
    <w:rsid w:val="0048532B"/>
    <w:rsid w:val="00491971"/>
    <w:rsid w:val="004A2B8B"/>
    <w:rsid w:val="004B008C"/>
    <w:rsid w:val="004B15A4"/>
    <w:rsid w:val="004B3D75"/>
    <w:rsid w:val="004B6619"/>
    <w:rsid w:val="004D0A00"/>
    <w:rsid w:val="004D7F4B"/>
    <w:rsid w:val="004E3015"/>
    <w:rsid w:val="004F0365"/>
    <w:rsid w:val="004F2BDA"/>
    <w:rsid w:val="00500025"/>
    <w:rsid w:val="005057C9"/>
    <w:rsid w:val="00536CBA"/>
    <w:rsid w:val="00540F47"/>
    <w:rsid w:val="00544BDA"/>
    <w:rsid w:val="005500E9"/>
    <w:rsid w:val="00550D70"/>
    <w:rsid w:val="00551ECD"/>
    <w:rsid w:val="00574451"/>
    <w:rsid w:val="005855B7"/>
    <w:rsid w:val="005925E3"/>
    <w:rsid w:val="00593524"/>
    <w:rsid w:val="00595782"/>
    <w:rsid w:val="00597F43"/>
    <w:rsid w:val="005B66F1"/>
    <w:rsid w:val="005D212B"/>
    <w:rsid w:val="005D2AC7"/>
    <w:rsid w:val="005D39FE"/>
    <w:rsid w:val="005D5835"/>
    <w:rsid w:val="005E3F69"/>
    <w:rsid w:val="005F6B56"/>
    <w:rsid w:val="0061310B"/>
    <w:rsid w:val="00634023"/>
    <w:rsid w:val="00634077"/>
    <w:rsid w:val="00654CFD"/>
    <w:rsid w:val="006550CC"/>
    <w:rsid w:val="0066374A"/>
    <w:rsid w:val="00664A63"/>
    <w:rsid w:val="006669B6"/>
    <w:rsid w:val="0067281F"/>
    <w:rsid w:val="00681839"/>
    <w:rsid w:val="00681DD4"/>
    <w:rsid w:val="006879C7"/>
    <w:rsid w:val="00693D8C"/>
    <w:rsid w:val="006A3471"/>
    <w:rsid w:val="006A4EE1"/>
    <w:rsid w:val="006B0F5F"/>
    <w:rsid w:val="006B20AC"/>
    <w:rsid w:val="006B3B64"/>
    <w:rsid w:val="006B3C49"/>
    <w:rsid w:val="006B57FE"/>
    <w:rsid w:val="006C445B"/>
    <w:rsid w:val="006D409D"/>
    <w:rsid w:val="006E1F04"/>
    <w:rsid w:val="006F027E"/>
    <w:rsid w:val="006F48CF"/>
    <w:rsid w:val="006F500E"/>
    <w:rsid w:val="00700AED"/>
    <w:rsid w:val="0070301B"/>
    <w:rsid w:val="00704646"/>
    <w:rsid w:val="00705037"/>
    <w:rsid w:val="00705DAB"/>
    <w:rsid w:val="00705F0A"/>
    <w:rsid w:val="00710BD5"/>
    <w:rsid w:val="0071301F"/>
    <w:rsid w:val="0071425F"/>
    <w:rsid w:val="007171CB"/>
    <w:rsid w:val="00717905"/>
    <w:rsid w:val="00730177"/>
    <w:rsid w:val="007373FB"/>
    <w:rsid w:val="0075616B"/>
    <w:rsid w:val="007579A4"/>
    <w:rsid w:val="00765441"/>
    <w:rsid w:val="00766D1A"/>
    <w:rsid w:val="00772EEE"/>
    <w:rsid w:val="007732E9"/>
    <w:rsid w:val="0078593F"/>
    <w:rsid w:val="0079730D"/>
    <w:rsid w:val="007B65C4"/>
    <w:rsid w:val="007B7F65"/>
    <w:rsid w:val="007C57F2"/>
    <w:rsid w:val="007D05FD"/>
    <w:rsid w:val="007E4000"/>
    <w:rsid w:val="007F1B61"/>
    <w:rsid w:val="008009FB"/>
    <w:rsid w:val="00811F44"/>
    <w:rsid w:val="008139F7"/>
    <w:rsid w:val="00817247"/>
    <w:rsid w:val="0081761B"/>
    <w:rsid w:val="0082241B"/>
    <w:rsid w:val="00827665"/>
    <w:rsid w:val="0083149F"/>
    <w:rsid w:val="0084494D"/>
    <w:rsid w:val="0084589A"/>
    <w:rsid w:val="00871A45"/>
    <w:rsid w:val="00886F56"/>
    <w:rsid w:val="00891919"/>
    <w:rsid w:val="00891D29"/>
    <w:rsid w:val="00895309"/>
    <w:rsid w:val="008A7368"/>
    <w:rsid w:val="008B734F"/>
    <w:rsid w:val="008C28E8"/>
    <w:rsid w:val="008C3C00"/>
    <w:rsid w:val="008C486A"/>
    <w:rsid w:val="008D1CA8"/>
    <w:rsid w:val="008D3F92"/>
    <w:rsid w:val="008D563B"/>
    <w:rsid w:val="008E0FE6"/>
    <w:rsid w:val="008F0229"/>
    <w:rsid w:val="008F086B"/>
    <w:rsid w:val="008F1593"/>
    <w:rsid w:val="009012BA"/>
    <w:rsid w:val="00917A15"/>
    <w:rsid w:val="00923B17"/>
    <w:rsid w:val="00927DCC"/>
    <w:rsid w:val="00932490"/>
    <w:rsid w:val="0093322C"/>
    <w:rsid w:val="00935418"/>
    <w:rsid w:val="00943208"/>
    <w:rsid w:val="00943313"/>
    <w:rsid w:val="009459AD"/>
    <w:rsid w:val="00947D03"/>
    <w:rsid w:val="009561B0"/>
    <w:rsid w:val="00957575"/>
    <w:rsid w:val="0096005A"/>
    <w:rsid w:val="0096295C"/>
    <w:rsid w:val="00977AEB"/>
    <w:rsid w:val="009801B9"/>
    <w:rsid w:val="00980292"/>
    <w:rsid w:val="009826D7"/>
    <w:rsid w:val="009A28F0"/>
    <w:rsid w:val="009B6741"/>
    <w:rsid w:val="009D0D0A"/>
    <w:rsid w:val="009D1264"/>
    <w:rsid w:val="009D3EA0"/>
    <w:rsid w:val="009E2AAE"/>
    <w:rsid w:val="00A064A1"/>
    <w:rsid w:val="00A212AA"/>
    <w:rsid w:val="00A3421D"/>
    <w:rsid w:val="00A40168"/>
    <w:rsid w:val="00A47127"/>
    <w:rsid w:val="00A505D3"/>
    <w:rsid w:val="00A625D6"/>
    <w:rsid w:val="00A64CD5"/>
    <w:rsid w:val="00A67F4F"/>
    <w:rsid w:val="00A73664"/>
    <w:rsid w:val="00A87557"/>
    <w:rsid w:val="00A9489D"/>
    <w:rsid w:val="00A96DD0"/>
    <w:rsid w:val="00AA0997"/>
    <w:rsid w:val="00AA286D"/>
    <w:rsid w:val="00AA2AFC"/>
    <w:rsid w:val="00AA7342"/>
    <w:rsid w:val="00AB258D"/>
    <w:rsid w:val="00AB2A06"/>
    <w:rsid w:val="00AB3203"/>
    <w:rsid w:val="00AB353E"/>
    <w:rsid w:val="00AB4747"/>
    <w:rsid w:val="00AB4776"/>
    <w:rsid w:val="00AB59B8"/>
    <w:rsid w:val="00AC0C1C"/>
    <w:rsid w:val="00AD037E"/>
    <w:rsid w:val="00AD2AFC"/>
    <w:rsid w:val="00AD4D79"/>
    <w:rsid w:val="00AD55F1"/>
    <w:rsid w:val="00AF3F1C"/>
    <w:rsid w:val="00AF4295"/>
    <w:rsid w:val="00AF6CD4"/>
    <w:rsid w:val="00AF6E9E"/>
    <w:rsid w:val="00B21700"/>
    <w:rsid w:val="00B219C9"/>
    <w:rsid w:val="00B252F9"/>
    <w:rsid w:val="00B304E1"/>
    <w:rsid w:val="00B33C9A"/>
    <w:rsid w:val="00B3710E"/>
    <w:rsid w:val="00B4103F"/>
    <w:rsid w:val="00B444F4"/>
    <w:rsid w:val="00B65DD0"/>
    <w:rsid w:val="00B7316F"/>
    <w:rsid w:val="00B7560F"/>
    <w:rsid w:val="00B82C68"/>
    <w:rsid w:val="00B87BC7"/>
    <w:rsid w:val="00B91D03"/>
    <w:rsid w:val="00B91DEE"/>
    <w:rsid w:val="00BB43BD"/>
    <w:rsid w:val="00BB44BA"/>
    <w:rsid w:val="00BC2BBA"/>
    <w:rsid w:val="00BC3D93"/>
    <w:rsid w:val="00BD336A"/>
    <w:rsid w:val="00BD7C8A"/>
    <w:rsid w:val="00BD7F6D"/>
    <w:rsid w:val="00BE448A"/>
    <w:rsid w:val="00BE65F3"/>
    <w:rsid w:val="00C017E9"/>
    <w:rsid w:val="00C02459"/>
    <w:rsid w:val="00C0790C"/>
    <w:rsid w:val="00C15B78"/>
    <w:rsid w:val="00C21565"/>
    <w:rsid w:val="00C24F76"/>
    <w:rsid w:val="00C26A79"/>
    <w:rsid w:val="00C27954"/>
    <w:rsid w:val="00C30F07"/>
    <w:rsid w:val="00C31CEC"/>
    <w:rsid w:val="00C3365D"/>
    <w:rsid w:val="00C35F2F"/>
    <w:rsid w:val="00C36309"/>
    <w:rsid w:val="00C40826"/>
    <w:rsid w:val="00C43423"/>
    <w:rsid w:val="00C436A2"/>
    <w:rsid w:val="00C50A78"/>
    <w:rsid w:val="00C53128"/>
    <w:rsid w:val="00C53857"/>
    <w:rsid w:val="00C53DE2"/>
    <w:rsid w:val="00C55E39"/>
    <w:rsid w:val="00C621CA"/>
    <w:rsid w:val="00C7614B"/>
    <w:rsid w:val="00C856DB"/>
    <w:rsid w:val="00C86F1C"/>
    <w:rsid w:val="00C9381B"/>
    <w:rsid w:val="00C95E35"/>
    <w:rsid w:val="00CA4DFB"/>
    <w:rsid w:val="00CB0315"/>
    <w:rsid w:val="00CB0C54"/>
    <w:rsid w:val="00CB69C6"/>
    <w:rsid w:val="00CC4503"/>
    <w:rsid w:val="00CC5CBE"/>
    <w:rsid w:val="00CE27B0"/>
    <w:rsid w:val="00CE2C27"/>
    <w:rsid w:val="00CE6F6A"/>
    <w:rsid w:val="00CF7C8B"/>
    <w:rsid w:val="00D01A11"/>
    <w:rsid w:val="00D02AF2"/>
    <w:rsid w:val="00D20671"/>
    <w:rsid w:val="00D20A54"/>
    <w:rsid w:val="00D2297F"/>
    <w:rsid w:val="00D25087"/>
    <w:rsid w:val="00D277D3"/>
    <w:rsid w:val="00D2793A"/>
    <w:rsid w:val="00D3387B"/>
    <w:rsid w:val="00D418FB"/>
    <w:rsid w:val="00D52854"/>
    <w:rsid w:val="00D6587C"/>
    <w:rsid w:val="00D67073"/>
    <w:rsid w:val="00D73A8A"/>
    <w:rsid w:val="00D74270"/>
    <w:rsid w:val="00D82DFE"/>
    <w:rsid w:val="00D8574E"/>
    <w:rsid w:val="00D85D1F"/>
    <w:rsid w:val="00D90F20"/>
    <w:rsid w:val="00D92602"/>
    <w:rsid w:val="00D957CA"/>
    <w:rsid w:val="00D97371"/>
    <w:rsid w:val="00D97E2C"/>
    <w:rsid w:val="00DA1F12"/>
    <w:rsid w:val="00DA7AAE"/>
    <w:rsid w:val="00DC0C3F"/>
    <w:rsid w:val="00DC64B2"/>
    <w:rsid w:val="00DC7EF2"/>
    <w:rsid w:val="00DD7EED"/>
    <w:rsid w:val="00DE16D9"/>
    <w:rsid w:val="00DE1B75"/>
    <w:rsid w:val="00DE31E6"/>
    <w:rsid w:val="00DF13B4"/>
    <w:rsid w:val="00DF6E17"/>
    <w:rsid w:val="00E02B21"/>
    <w:rsid w:val="00E151B2"/>
    <w:rsid w:val="00E15874"/>
    <w:rsid w:val="00E27A79"/>
    <w:rsid w:val="00E3074B"/>
    <w:rsid w:val="00E3122D"/>
    <w:rsid w:val="00E37F35"/>
    <w:rsid w:val="00E40880"/>
    <w:rsid w:val="00E436AB"/>
    <w:rsid w:val="00E502D6"/>
    <w:rsid w:val="00E5385A"/>
    <w:rsid w:val="00E53E8A"/>
    <w:rsid w:val="00E60777"/>
    <w:rsid w:val="00E72D50"/>
    <w:rsid w:val="00E820BC"/>
    <w:rsid w:val="00E84275"/>
    <w:rsid w:val="00E84776"/>
    <w:rsid w:val="00E86EDC"/>
    <w:rsid w:val="00E97B51"/>
    <w:rsid w:val="00EA7EE6"/>
    <w:rsid w:val="00EC3914"/>
    <w:rsid w:val="00ED074E"/>
    <w:rsid w:val="00ED4B24"/>
    <w:rsid w:val="00ED673A"/>
    <w:rsid w:val="00F12603"/>
    <w:rsid w:val="00F13A7D"/>
    <w:rsid w:val="00F1406F"/>
    <w:rsid w:val="00F15047"/>
    <w:rsid w:val="00F16328"/>
    <w:rsid w:val="00F17459"/>
    <w:rsid w:val="00F17877"/>
    <w:rsid w:val="00F17E1C"/>
    <w:rsid w:val="00F20106"/>
    <w:rsid w:val="00F216EB"/>
    <w:rsid w:val="00F3216C"/>
    <w:rsid w:val="00F32550"/>
    <w:rsid w:val="00F572EB"/>
    <w:rsid w:val="00F635EE"/>
    <w:rsid w:val="00F658F0"/>
    <w:rsid w:val="00F7711A"/>
    <w:rsid w:val="00F84978"/>
    <w:rsid w:val="00F85933"/>
    <w:rsid w:val="00F8745B"/>
    <w:rsid w:val="00F939ED"/>
    <w:rsid w:val="00F95C8C"/>
    <w:rsid w:val="00FA0E05"/>
    <w:rsid w:val="00FA1B86"/>
    <w:rsid w:val="00FA6B80"/>
    <w:rsid w:val="00FB6142"/>
    <w:rsid w:val="00FB6356"/>
    <w:rsid w:val="00FC1AC8"/>
    <w:rsid w:val="00FC47A1"/>
    <w:rsid w:val="00FC6F0D"/>
    <w:rsid w:val="00FD0E8F"/>
    <w:rsid w:val="00FD2085"/>
    <w:rsid w:val="00FD24C6"/>
    <w:rsid w:val="00FD505F"/>
    <w:rsid w:val="00FD7E98"/>
    <w:rsid w:val="00FE7DDD"/>
    <w:rsid w:val="00FF56F8"/>
    <w:rsid w:val="0147778C"/>
    <w:rsid w:val="01AD5116"/>
    <w:rsid w:val="027C16B8"/>
    <w:rsid w:val="035E4919"/>
    <w:rsid w:val="037B196F"/>
    <w:rsid w:val="03AA7B5F"/>
    <w:rsid w:val="043C6A22"/>
    <w:rsid w:val="04406715"/>
    <w:rsid w:val="04754611"/>
    <w:rsid w:val="05500F08"/>
    <w:rsid w:val="060A6FDB"/>
    <w:rsid w:val="066E30C6"/>
    <w:rsid w:val="06B156A8"/>
    <w:rsid w:val="07D932B9"/>
    <w:rsid w:val="081E6D6D"/>
    <w:rsid w:val="08C43471"/>
    <w:rsid w:val="0A595E3B"/>
    <w:rsid w:val="0BB05887"/>
    <w:rsid w:val="0CE265BB"/>
    <w:rsid w:val="0CE95554"/>
    <w:rsid w:val="0D344206"/>
    <w:rsid w:val="0DA6583B"/>
    <w:rsid w:val="0F0D5446"/>
    <w:rsid w:val="0FF4E124"/>
    <w:rsid w:val="105477D0"/>
    <w:rsid w:val="1312127D"/>
    <w:rsid w:val="13BA2040"/>
    <w:rsid w:val="175B3F77"/>
    <w:rsid w:val="17942BA8"/>
    <w:rsid w:val="1A9D7FC6"/>
    <w:rsid w:val="1AA50C28"/>
    <w:rsid w:val="1B267FBB"/>
    <w:rsid w:val="1C5D7A0C"/>
    <w:rsid w:val="1C984EE8"/>
    <w:rsid w:val="1CD001DE"/>
    <w:rsid w:val="1D3249F5"/>
    <w:rsid w:val="1D525097"/>
    <w:rsid w:val="1DC87348"/>
    <w:rsid w:val="1DCF493A"/>
    <w:rsid w:val="1E262080"/>
    <w:rsid w:val="1EAC4C7B"/>
    <w:rsid w:val="1ECC2C27"/>
    <w:rsid w:val="20F326ED"/>
    <w:rsid w:val="215626D7"/>
    <w:rsid w:val="22145011"/>
    <w:rsid w:val="22DF561F"/>
    <w:rsid w:val="22F17100"/>
    <w:rsid w:val="22FF7A6F"/>
    <w:rsid w:val="23C71C0F"/>
    <w:rsid w:val="245F2632"/>
    <w:rsid w:val="259326F1"/>
    <w:rsid w:val="25F52A64"/>
    <w:rsid w:val="278C73F8"/>
    <w:rsid w:val="28BC5ABB"/>
    <w:rsid w:val="295626E5"/>
    <w:rsid w:val="29787C34"/>
    <w:rsid w:val="299B7DC6"/>
    <w:rsid w:val="2A697EC4"/>
    <w:rsid w:val="2A703001"/>
    <w:rsid w:val="2AED28A3"/>
    <w:rsid w:val="2B5B15BB"/>
    <w:rsid w:val="2D4D1BB5"/>
    <w:rsid w:val="2E9A562F"/>
    <w:rsid w:val="2F66DFC1"/>
    <w:rsid w:val="2FB27C17"/>
    <w:rsid w:val="2FB67708"/>
    <w:rsid w:val="30240B15"/>
    <w:rsid w:val="30C3032E"/>
    <w:rsid w:val="3152655A"/>
    <w:rsid w:val="32C04E80"/>
    <w:rsid w:val="34CC52D7"/>
    <w:rsid w:val="3502519D"/>
    <w:rsid w:val="350E58F0"/>
    <w:rsid w:val="3590568A"/>
    <w:rsid w:val="36914A2B"/>
    <w:rsid w:val="37AB5678"/>
    <w:rsid w:val="37ED3EE3"/>
    <w:rsid w:val="38657F1D"/>
    <w:rsid w:val="3872263A"/>
    <w:rsid w:val="397D4DF2"/>
    <w:rsid w:val="3A4219D1"/>
    <w:rsid w:val="3A9D1114"/>
    <w:rsid w:val="3AA0348E"/>
    <w:rsid w:val="3C29300F"/>
    <w:rsid w:val="3CD94A35"/>
    <w:rsid w:val="3D0870C9"/>
    <w:rsid w:val="3F5465F5"/>
    <w:rsid w:val="40754A75"/>
    <w:rsid w:val="407707ED"/>
    <w:rsid w:val="42734FE4"/>
    <w:rsid w:val="429513FF"/>
    <w:rsid w:val="44224F14"/>
    <w:rsid w:val="44427364"/>
    <w:rsid w:val="46EE5581"/>
    <w:rsid w:val="47F72214"/>
    <w:rsid w:val="4BF21670"/>
    <w:rsid w:val="4C871DB8"/>
    <w:rsid w:val="4DA16EA9"/>
    <w:rsid w:val="4E37780E"/>
    <w:rsid w:val="4E3A1D52"/>
    <w:rsid w:val="4E90109E"/>
    <w:rsid w:val="4EBB21ED"/>
    <w:rsid w:val="4EBB3F9B"/>
    <w:rsid w:val="4F0D6305"/>
    <w:rsid w:val="4F8A4F78"/>
    <w:rsid w:val="50285B5D"/>
    <w:rsid w:val="50EE68AA"/>
    <w:rsid w:val="51C07B1A"/>
    <w:rsid w:val="52662470"/>
    <w:rsid w:val="535B1089"/>
    <w:rsid w:val="538A7962"/>
    <w:rsid w:val="53C41B44"/>
    <w:rsid w:val="53C969AD"/>
    <w:rsid w:val="55684751"/>
    <w:rsid w:val="56570A4D"/>
    <w:rsid w:val="583628E4"/>
    <w:rsid w:val="59396B30"/>
    <w:rsid w:val="59835FFD"/>
    <w:rsid w:val="5AC93EE4"/>
    <w:rsid w:val="5C3E7FB9"/>
    <w:rsid w:val="5D373386"/>
    <w:rsid w:val="5D4519B3"/>
    <w:rsid w:val="5D4B5084"/>
    <w:rsid w:val="5D8F31C2"/>
    <w:rsid w:val="5F3538F6"/>
    <w:rsid w:val="5F6B7317"/>
    <w:rsid w:val="5FB730E0"/>
    <w:rsid w:val="5FCF8B7A"/>
    <w:rsid w:val="619A3EE4"/>
    <w:rsid w:val="63253C81"/>
    <w:rsid w:val="64370110"/>
    <w:rsid w:val="66E005EB"/>
    <w:rsid w:val="670C7632"/>
    <w:rsid w:val="695E1C9B"/>
    <w:rsid w:val="69C064B2"/>
    <w:rsid w:val="6C781176"/>
    <w:rsid w:val="6D8D0260"/>
    <w:rsid w:val="6E5D0773"/>
    <w:rsid w:val="70ED2D12"/>
    <w:rsid w:val="72BB3CBA"/>
    <w:rsid w:val="72DC25AE"/>
    <w:rsid w:val="72F21DD2"/>
    <w:rsid w:val="738B5D82"/>
    <w:rsid w:val="739B459A"/>
    <w:rsid w:val="73DA4614"/>
    <w:rsid w:val="748C0004"/>
    <w:rsid w:val="77CAD98E"/>
    <w:rsid w:val="78C25DA2"/>
    <w:rsid w:val="78E201F2"/>
    <w:rsid w:val="795B579D"/>
    <w:rsid w:val="796E1A86"/>
    <w:rsid w:val="79876FEC"/>
    <w:rsid w:val="7A173ECC"/>
    <w:rsid w:val="7B0C77A9"/>
    <w:rsid w:val="7B2C7E4B"/>
    <w:rsid w:val="7BA93249"/>
    <w:rsid w:val="7BAB0D70"/>
    <w:rsid w:val="7BAE042E"/>
    <w:rsid w:val="7CF95B0B"/>
    <w:rsid w:val="7D1C4C4D"/>
    <w:rsid w:val="7ECF1219"/>
    <w:rsid w:val="7FF50200"/>
    <w:rsid w:val="E7F5114B"/>
    <w:rsid w:val="FBFF8200"/>
    <w:rsid w:val="FDBC0E07"/>
    <w:rsid w:val="FFEB8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50" w:afterLines="150"/>
      <w:ind w:firstLine="480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 w:afterLines="0" w:line="360" w:lineRule="auto"/>
      <w:jc w:val="center"/>
      <w:outlineLvl w:val="0"/>
    </w:pPr>
    <w:rPr>
      <w:rFonts w:eastAsia="Heiti SC Medium"/>
      <w:b/>
      <w:kern w:val="44"/>
      <w:sz w:val="32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00" w:after="100" w:afterLines="0"/>
      <w:ind w:firstLine="0"/>
      <w:outlineLvl w:val="1"/>
    </w:pPr>
    <w:rPr>
      <w:rFonts w:ascii="Arial" w:hAnsi="Arial" w:eastAsia="Heiti SC Light"/>
      <w:sz w:val="30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numPr>
        <w:ilvl w:val="0"/>
        <w:numId w:val="2"/>
      </w:numPr>
      <w:spacing w:before="100" w:after="100" w:afterLines="0"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0"/>
        <w:numId w:val="3"/>
      </w:numPr>
      <w:adjustRightInd w:val="0"/>
      <w:spacing w:before="100" w:after="100" w:afterLines="0" w:line="360" w:lineRule="auto"/>
      <w:ind w:firstLine="480"/>
      <w:outlineLvl w:val="3"/>
    </w:pPr>
    <w:rPr>
      <w:rFonts w:ascii="Arial" w:hAnsi="Arial" w:eastAsia="Heiti SC Light"/>
      <w:b/>
    </w:rPr>
  </w:style>
  <w:style w:type="paragraph" w:styleId="6">
    <w:name w:val="heading 5"/>
    <w:basedOn w:val="1"/>
    <w:next w:val="1"/>
    <w:link w:val="20"/>
    <w:autoRedefine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afterLines="0" w:line="259" w:lineRule="auto"/>
      <w:ind w:left="440"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spacing w:after="100" w:afterLines="0" w:line="259" w:lineRule="auto"/>
      <w:ind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spacing w:after="100" w:afterLines="0" w:line="259" w:lineRule="auto"/>
      <w:ind w:left="220"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2">
    <w:name w:val="Normal (Web)"/>
    <w:basedOn w:val="1"/>
    <w:autoRedefine/>
    <w:unhideWhenUsed/>
    <w:qFormat/>
    <w:uiPriority w:val="99"/>
    <w:pPr>
      <w:widowControl/>
      <w:spacing w:before="100" w:beforeAutospacing="1" w:after="100" w:afterLines="0" w:afterAutospacing="1"/>
      <w:ind w:firstLine="0" w:firstLineChars="0"/>
      <w:jc w:val="left"/>
    </w:pPr>
    <w:rPr>
      <w:rFonts w:ascii="宋体" w:hAnsi="宋体" w:cs="宋体"/>
      <w:kern w:val="0"/>
    </w:rPr>
  </w:style>
  <w:style w:type="table" w:styleId="14">
    <w:name w:val="Table Grid"/>
    <w:basedOn w:val="13"/>
    <w:autoRedefine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FollowedHyperlink"/>
    <w:basedOn w:val="15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5"/>
    <w:autoRedefine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Paragraph"/>
    <w:basedOn w:val="1"/>
    <w:autoRedefine/>
    <w:qFormat/>
    <w:uiPriority w:val="99"/>
    <w:pPr>
      <w:ind w:firstLine="420"/>
    </w:pPr>
  </w:style>
  <w:style w:type="character" w:customStyle="1" w:styleId="20">
    <w:name w:val="标题 5 字符"/>
    <w:basedOn w:val="15"/>
    <w:link w:val="6"/>
    <w:autoRedefine/>
    <w:qFormat/>
    <w:uiPriority w:val="0"/>
    <w:rPr>
      <w:b/>
      <w:bCs/>
      <w:kern w:val="2"/>
      <w:sz w:val="28"/>
      <w:szCs w:val="28"/>
    </w:rPr>
  </w:style>
  <w:style w:type="character" w:customStyle="1" w:styleId="21">
    <w:name w:val="Unresolved Mention"/>
    <w:basedOn w:val="1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Cs w:val="32"/>
    </w:rPr>
  </w:style>
  <w:style w:type="character" w:customStyle="1" w:styleId="23">
    <w:name w:val="标题 3 字符"/>
    <w:basedOn w:val="15"/>
    <w:link w:val="4"/>
    <w:autoRedefine/>
    <w:qFormat/>
    <w:uiPriority w:val="0"/>
    <w:rPr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Documents\&#26032;&#24314;&#25991;&#20214;&#22841;\WeChat%20Files\wxid_pltrkfnvmfzg11\FileStorage\File\2023-05\&#35843;&#30740;&#25253;&#21578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4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B6E83E-CA0E-4892-B80C-EC11732066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调研报告模板.dot</Template>
  <Pages>2</Pages>
  <Words>1180</Words>
  <Characters>1351</Characters>
  <Lines>256</Lines>
  <Paragraphs>169</Paragraphs>
  <TotalTime>1</TotalTime>
  <ScaleCrop>false</ScaleCrop>
  <LinksUpToDate>false</LinksUpToDate>
  <CharactersWithSpaces>1363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2024-04-02T13:09:00Z</dcterms:created>
  <dc:creator>艾欣</dc:creator>
  <cp:lastModifiedBy>intel</cp:lastModifiedBy>
  <dcterms:modified xsi:type="dcterms:W3CDTF">2024-07-08T09:58:01Z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E877B7F86BF84C1A91377B63E26C5C36</vt:lpwstr>
  </property>
  <property fmtid="{D5CDD505-2E9C-101B-9397-08002B2CF9AE}" pid="4" name="GrammarlyDocumentId">
    <vt:lpwstr>f864098d44afbe48f497659f1db9836c7c9571828e1dd2f139fef82a13216c13</vt:lpwstr>
  </property>
</Properties>
</file>